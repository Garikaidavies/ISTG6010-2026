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D4E37" w14:textId="77777777" w:rsidR="576062CF" w:rsidRDefault="576062CF" w:rsidP="00FD478C"/>
    <w:p w14:paraId="5E9E78FB" w14:textId="77777777" w:rsidR="576062CF" w:rsidRDefault="576062CF" w:rsidP="00FD478C"/>
    <w:p w14:paraId="00942FB2" w14:textId="77777777" w:rsidR="576062CF" w:rsidRDefault="576062CF" w:rsidP="00FD478C"/>
    <w:p w14:paraId="4FF67277" w14:textId="77777777" w:rsidR="576062CF" w:rsidRDefault="576062CF" w:rsidP="00FD478C"/>
    <w:p w14:paraId="3C921EEA" w14:textId="6563F74C" w:rsidR="576062CF" w:rsidRPr="00FD478C" w:rsidRDefault="576062CF" w:rsidP="00FD478C">
      <w:pPr>
        <w:pStyle w:val="Title"/>
      </w:pPr>
    </w:p>
    <w:p w14:paraId="4CB8DA96" w14:textId="1A3BB22A" w:rsidR="576062CF" w:rsidRPr="00B155BF" w:rsidRDefault="004423A1" w:rsidP="00FD478C">
      <w:pPr>
        <w:pStyle w:val="Subtitle"/>
        <w:rPr>
          <w:rFonts w:ascii="Times New Roman" w:hAnsi="Times New Roman" w:cs="Times New Roman"/>
          <w:sz w:val="24"/>
          <w:szCs w:val="24"/>
        </w:rPr>
      </w:pPr>
      <w:r>
        <w:rPr>
          <w:rFonts w:ascii="Times New Roman" w:hAnsi="Times New Roman" w:cs="Times New Roman"/>
          <w:sz w:val="24"/>
          <w:szCs w:val="24"/>
        </w:rPr>
        <w:t xml:space="preserve">Design for a software of </w:t>
      </w:r>
      <w:r w:rsidR="00621ECB">
        <w:rPr>
          <w:rFonts w:ascii="Times New Roman" w:hAnsi="Times New Roman" w:cs="Times New Roman"/>
          <w:sz w:val="24"/>
          <w:szCs w:val="24"/>
        </w:rPr>
        <w:t>Battleship</w:t>
      </w:r>
    </w:p>
    <w:p w14:paraId="3ACEBEA4" w14:textId="5BEAC557" w:rsidR="006F45E6" w:rsidRPr="004D66F5" w:rsidRDefault="006F45E6" w:rsidP="004D66F5">
      <w:pPr>
        <w:pStyle w:val="Title"/>
        <w:rPr>
          <w:rFonts w:ascii="Times New Roman" w:hAnsi="Times New Roman" w:cs="Times New Roman"/>
          <w:sz w:val="24"/>
          <w:szCs w:val="24"/>
        </w:rPr>
      </w:pPr>
      <w:r w:rsidRPr="004D66F5">
        <w:rPr>
          <w:rFonts w:ascii="Times New Roman" w:hAnsi="Times New Roman" w:cs="Times New Roman"/>
          <w:sz w:val="24"/>
          <w:szCs w:val="24"/>
        </w:rPr>
        <w:t xml:space="preserve">       </w:t>
      </w:r>
    </w:p>
    <w:p w14:paraId="28745C31" w14:textId="461B7E27" w:rsidR="006F45E6" w:rsidRPr="00B155BF" w:rsidRDefault="006F45E6" w:rsidP="006F45E6">
      <w:pPr>
        <w:pStyle w:val="Subtitle"/>
        <w:rPr>
          <w:rFonts w:ascii="Times New Roman" w:hAnsi="Times New Roman" w:cs="Times New Roman"/>
          <w:sz w:val="24"/>
          <w:szCs w:val="24"/>
        </w:rPr>
      </w:pPr>
      <w:r w:rsidRPr="00B155BF">
        <w:rPr>
          <w:rFonts w:ascii="Times New Roman" w:hAnsi="Times New Roman" w:cs="Times New Roman"/>
          <w:b/>
          <w:bCs/>
          <w:sz w:val="24"/>
          <w:szCs w:val="24"/>
        </w:rPr>
        <w:t>Student:</w:t>
      </w:r>
      <w:r w:rsidRPr="00B155BF">
        <w:rPr>
          <w:rFonts w:ascii="Times New Roman" w:hAnsi="Times New Roman" w:cs="Times New Roman"/>
          <w:sz w:val="24"/>
          <w:szCs w:val="24"/>
        </w:rPr>
        <w:t xml:space="preserve"> </w:t>
      </w:r>
      <w:proofErr w:type="spellStart"/>
      <w:r w:rsidRPr="00B155BF">
        <w:rPr>
          <w:rFonts w:ascii="Times New Roman" w:hAnsi="Times New Roman" w:cs="Times New Roman"/>
          <w:sz w:val="24"/>
          <w:szCs w:val="24"/>
        </w:rPr>
        <w:t>Garikai</w:t>
      </w:r>
      <w:proofErr w:type="spellEnd"/>
      <w:r w:rsidRPr="00B155BF">
        <w:rPr>
          <w:rFonts w:ascii="Times New Roman" w:hAnsi="Times New Roman" w:cs="Times New Roman"/>
          <w:sz w:val="24"/>
          <w:szCs w:val="24"/>
        </w:rPr>
        <w:t xml:space="preserve"> </w:t>
      </w:r>
      <w:proofErr w:type="spellStart"/>
      <w:r w:rsidRPr="00B155BF">
        <w:rPr>
          <w:rFonts w:ascii="Times New Roman" w:hAnsi="Times New Roman" w:cs="Times New Roman"/>
          <w:sz w:val="24"/>
          <w:szCs w:val="24"/>
        </w:rPr>
        <w:t>Mutandiri</w:t>
      </w:r>
      <w:proofErr w:type="spellEnd"/>
      <w:r w:rsidRPr="00B155BF">
        <w:rPr>
          <w:rFonts w:ascii="Times New Roman" w:hAnsi="Times New Roman" w:cs="Times New Roman"/>
          <w:sz w:val="24"/>
          <w:szCs w:val="24"/>
        </w:rPr>
        <w:br/>
      </w:r>
      <w:r w:rsidRPr="00B155BF">
        <w:rPr>
          <w:rFonts w:ascii="Times New Roman" w:hAnsi="Times New Roman" w:cs="Times New Roman"/>
          <w:b/>
          <w:bCs/>
          <w:sz w:val="24"/>
          <w:szCs w:val="24"/>
        </w:rPr>
        <w:t>Course:</w:t>
      </w:r>
      <w:r w:rsidRPr="00B155BF">
        <w:rPr>
          <w:rFonts w:ascii="Times New Roman" w:hAnsi="Times New Roman" w:cs="Times New Roman"/>
          <w:sz w:val="24"/>
          <w:szCs w:val="24"/>
        </w:rPr>
        <w:t xml:space="preserve"> (</w:t>
      </w:r>
      <w:r w:rsidR="001970B8">
        <w:rPr>
          <w:rFonts w:ascii="Times New Roman" w:hAnsi="Times New Roman" w:cs="Times New Roman"/>
          <w:sz w:val="24"/>
          <w:szCs w:val="24"/>
        </w:rPr>
        <w:t>Object orientation)</w:t>
      </w:r>
      <w:r w:rsidRPr="00B155BF">
        <w:rPr>
          <w:rFonts w:ascii="Times New Roman" w:hAnsi="Times New Roman" w:cs="Times New Roman"/>
          <w:sz w:val="24"/>
          <w:szCs w:val="24"/>
        </w:rPr>
        <w:br/>
      </w:r>
      <w:r w:rsidRPr="00B155BF">
        <w:rPr>
          <w:rFonts w:ascii="Times New Roman" w:hAnsi="Times New Roman" w:cs="Times New Roman"/>
          <w:b/>
          <w:bCs/>
          <w:sz w:val="24"/>
          <w:szCs w:val="24"/>
        </w:rPr>
        <w:t>Institution:</w:t>
      </w:r>
      <w:r w:rsidRPr="00B155BF">
        <w:rPr>
          <w:rFonts w:ascii="Times New Roman" w:hAnsi="Times New Roman" w:cs="Times New Roman"/>
          <w:sz w:val="24"/>
          <w:szCs w:val="24"/>
        </w:rPr>
        <w:t xml:space="preserve"> (LaRoche University)</w:t>
      </w:r>
      <w:r w:rsidRPr="00B155BF">
        <w:rPr>
          <w:rFonts w:ascii="Times New Roman" w:hAnsi="Times New Roman" w:cs="Times New Roman"/>
          <w:sz w:val="24"/>
          <w:szCs w:val="24"/>
        </w:rPr>
        <w:br/>
      </w:r>
      <w:r w:rsidRPr="00B155BF">
        <w:rPr>
          <w:rFonts w:ascii="Times New Roman" w:hAnsi="Times New Roman" w:cs="Times New Roman"/>
          <w:b/>
          <w:bCs/>
          <w:sz w:val="24"/>
          <w:szCs w:val="24"/>
        </w:rPr>
        <w:t>Date:</w:t>
      </w:r>
      <w:r w:rsidRPr="00B155BF">
        <w:rPr>
          <w:rFonts w:ascii="Times New Roman" w:hAnsi="Times New Roman" w:cs="Times New Roman"/>
          <w:sz w:val="24"/>
          <w:szCs w:val="24"/>
        </w:rPr>
        <w:t xml:space="preserve"> </w:t>
      </w:r>
      <w:r w:rsidR="001970B8">
        <w:rPr>
          <w:rFonts w:ascii="Times New Roman" w:hAnsi="Times New Roman" w:cs="Times New Roman"/>
          <w:sz w:val="24"/>
          <w:szCs w:val="24"/>
        </w:rPr>
        <w:t>March 24</w:t>
      </w:r>
      <w:r w:rsidRPr="00B155BF">
        <w:rPr>
          <w:rFonts w:ascii="Times New Roman" w:hAnsi="Times New Roman" w:cs="Times New Roman"/>
          <w:sz w:val="24"/>
          <w:szCs w:val="24"/>
        </w:rPr>
        <w:t>, 2026</w:t>
      </w:r>
    </w:p>
    <w:p w14:paraId="348E9233" w14:textId="47130842" w:rsidR="00FD478C" w:rsidRPr="00B155BF" w:rsidRDefault="00FD478C" w:rsidP="00FD478C">
      <w:pPr>
        <w:pStyle w:val="Subtitle"/>
        <w:rPr>
          <w:rFonts w:ascii="Times New Roman" w:hAnsi="Times New Roman" w:cs="Times New Roman"/>
          <w:sz w:val="24"/>
          <w:szCs w:val="24"/>
        </w:rPr>
      </w:pPr>
    </w:p>
    <w:p w14:paraId="5C8B7CD3" w14:textId="77777777" w:rsidR="576062CF" w:rsidRPr="00B155BF" w:rsidRDefault="576062CF" w:rsidP="00DF3215">
      <w:pPr>
        <w:rPr>
          <w:rFonts w:ascii="Times New Roman" w:hAnsi="Times New Roman" w:cs="Times New Roman"/>
          <w:sz w:val="24"/>
          <w:szCs w:val="24"/>
        </w:rPr>
      </w:pPr>
    </w:p>
    <w:p w14:paraId="6E40A3BC" w14:textId="77777777" w:rsidR="717E282B" w:rsidRPr="00B155BF" w:rsidRDefault="717E282B" w:rsidP="00DF3215">
      <w:pPr>
        <w:rPr>
          <w:rFonts w:ascii="Times New Roman" w:hAnsi="Times New Roman" w:cs="Times New Roman"/>
          <w:sz w:val="24"/>
          <w:szCs w:val="24"/>
        </w:rPr>
      </w:pPr>
    </w:p>
    <w:p w14:paraId="40D65184" w14:textId="77777777" w:rsidR="717E282B" w:rsidRPr="00B155BF" w:rsidRDefault="717E282B" w:rsidP="00DF3215">
      <w:pPr>
        <w:rPr>
          <w:rFonts w:ascii="Times New Roman" w:hAnsi="Times New Roman" w:cs="Times New Roman"/>
          <w:sz w:val="24"/>
          <w:szCs w:val="24"/>
        </w:rPr>
      </w:pPr>
    </w:p>
    <w:p w14:paraId="79021648" w14:textId="77777777" w:rsidR="717E282B" w:rsidRPr="00B155BF" w:rsidRDefault="717E282B" w:rsidP="00DF3215">
      <w:pPr>
        <w:rPr>
          <w:rFonts w:ascii="Times New Roman" w:hAnsi="Times New Roman" w:cs="Times New Roman"/>
          <w:sz w:val="24"/>
          <w:szCs w:val="24"/>
        </w:rPr>
      </w:pPr>
    </w:p>
    <w:p w14:paraId="601DC67C" w14:textId="77777777" w:rsidR="717E282B" w:rsidRPr="00B155BF" w:rsidRDefault="717E282B" w:rsidP="00DF3215">
      <w:pPr>
        <w:rPr>
          <w:rFonts w:ascii="Times New Roman" w:hAnsi="Times New Roman" w:cs="Times New Roman"/>
          <w:sz w:val="24"/>
          <w:szCs w:val="24"/>
        </w:rPr>
      </w:pPr>
    </w:p>
    <w:p w14:paraId="71546679" w14:textId="77777777" w:rsidR="709762D6" w:rsidRPr="00B155BF" w:rsidRDefault="709762D6" w:rsidP="00DF3215">
      <w:pPr>
        <w:rPr>
          <w:rFonts w:ascii="Times New Roman" w:hAnsi="Times New Roman" w:cs="Times New Roman"/>
          <w:sz w:val="24"/>
          <w:szCs w:val="24"/>
        </w:rPr>
      </w:pPr>
    </w:p>
    <w:p w14:paraId="4DEC3195" w14:textId="77777777" w:rsidR="709762D6" w:rsidRPr="00B155BF" w:rsidRDefault="709762D6" w:rsidP="00DF3215">
      <w:pPr>
        <w:rPr>
          <w:rFonts w:ascii="Times New Roman" w:hAnsi="Times New Roman" w:cs="Times New Roman"/>
          <w:sz w:val="24"/>
          <w:szCs w:val="24"/>
        </w:rPr>
      </w:pPr>
    </w:p>
    <w:p w14:paraId="79370442" w14:textId="77777777" w:rsidR="717E282B" w:rsidRPr="00B155BF" w:rsidRDefault="717E282B" w:rsidP="00DF3215">
      <w:pPr>
        <w:rPr>
          <w:rFonts w:ascii="Times New Roman" w:hAnsi="Times New Roman" w:cs="Times New Roman"/>
          <w:sz w:val="24"/>
          <w:szCs w:val="24"/>
        </w:rPr>
      </w:pPr>
    </w:p>
    <w:p w14:paraId="4EAB3DBB" w14:textId="77777777" w:rsidR="5643BF48" w:rsidRPr="00B155BF" w:rsidRDefault="5643BF48" w:rsidP="00DF3215">
      <w:pPr>
        <w:rPr>
          <w:rFonts w:ascii="Times New Roman" w:hAnsi="Times New Roman" w:cs="Times New Roman"/>
          <w:sz w:val="24"/>
          <w:szCs w:val="24"/>
        </w:rPr>
      </w:pPr>
    </w:p>
    <w:p w14:paraId="1A6BFC30" w14:textId="77777777" w:rsidR="733B038C" w:rsidRPr="00B155BF" w:rsidRDefault="733B038C" w:rsidP="00DF3215">
      <w:pPr>
        <w:rPr>
          <w:rFonts w:ascii="Times New Roman" w:hAnsi="Times New Roman" w:cs="Times New Roman"/>
          <w:sz w:val="24"/>
          <w:szCs w:val="24"/>
        </w:rPr>
      </w:pPr>
    </w:p>
    <w:p w14:paraId="3BB67B54" w14:textId="77777777" w:rsidR="717E282B" w:rsidRPr="00B155BF" w:rsidRDefault="717E282B" w:rsidP="00DF3215">
      <w:pPr>
        <w:rPr>
          <w:rFonts w:ascii="Times New Roman" w:hAnsi="Times New Roman" w:cs="Times New Roman"/>
          <w:sz w:val="24"/>
          <w:szCs w:val="24"/>
        </w:rPr>
      </w:pPr>
    </w:p>
    <w:p w14:paraId="57E2AEF7" w14:textId="2847992F" w:rsidR="00880BE7" w:rsidRPr="00880BE7" w:rsidRDefault="00FD478C" w:rsidP="00880BE7">
      <w:pPr>
        <w:pStyle w:val="SectionTitle"/>
        <w:rPr>
          <w:rFonts w:ascii="Times New Roman" w:hAnsi="Times New Roman" w:cs="Times New Roman"/>
          <w:sz w:val="24"/>
          <w:szCs w:val="24"/>
        </w:rPr>
      </w:pPr>
      <w:r w:rsidRPr="00B155BF">
        <w:rPr>
          <w:rFonts w:ascii="Times New Roman" w:hAnsi="Times New Roman" w:cs="Times New Roman"/>
          <w:sz w:val="24"/>
          <w:szCs w:val="24"/>
        </w:rPr>
        <w:t xml:space="preserve"> </w:t>
      </w:r>
    </w:p>
    <w:p w14:paraId="4453EAB0" w14:textId="77777777" w:rsidR="009B1D5E" w:rsidRPr="009B1D5E" w:rsidRDefault="009B1D5E" w:rsidP="009B1D5E">
      <w:pPr>
        <w:ind w:left="720" w:firstLine="0"/>
        <w:rPr>
          <w:rFonts w:ascii="Times New Roman" w:hAnsi="Times New Roman" w:cs="Times New Roman"/>
          <w:b/>
          <w:bCs/>
          <w:sz w:val="24"/>
          <w:szCs w:val="24"/>
        </w:rPr>
      </w:pPr>
      <w:r w:rsidRPr="009B1D5E">
        <w:rPr>
          <w:rFonts w:ascii="Times New Roman" w:hAnsi="Times New Roman" w:cs="Times New Roman"/>
          <w:b/>
          <w:bCs/>
          <w:sz w:val="24"/>
          <w:szCs w:val="24"/>
        </w:rPr>
        <w:lastRenderedPageBreak/>
        <w:t>Introduction</w:t>
      </w:r>
    </w:p>
    <w:p w14:paraId="2074DC2D" w14:textId="18B62560" w:rsidR="00DC6D52" w:rsidRDefault="00AB5C1D" w:rsidP="00DC6D52">
      <w:pPr>
        <w:ind w:left="720" w:firstLine="0"/>
        <w:rPr>
          <w:rFonts w:ascii="Times New Roman" w:hAnsi="Times New Roman" w:cs="Times New Roman"/>
          <w:sz w:val="24"/>
          <w:szCs w:val="24"/>
        </w:rPr>
      </w:pPr>
      <w:r w:rsidRPr="00AB5C1D">
        <w:rPr>
          <w:rFonts w:ascii="Times New Roman" w:hAnsi="Times New Roman" w:cs="Times New Roman"/>
          <w:sz w:val="24"/>
          <w:szCs w:val="24"/>
        </w:rPr>
        <w:t xml:space="preserve">Battleship is a traditional two-player grid-based game that relies on manual interaction, hidden information, and strategic guessing. This report examines Battleship in its original physical form and explores how it can be transformed into a software-based system using object-oriented principles. Through requirements gathering via an interview simulation, the </w:t>
      </w:r>
      <w:r w:rsidR="00A40B95">
        <w:rPr>
          <w:rFonts w:ascii="Times New Roman" w:hAnsi="Times New Roman" w:cs="Times New Roman"/>
          <w:sz w:val="24"/>
          <w:szCs w:val="24"/>
        </w:rPr>
        <w:t xml:space="preserve">report </w:t>
      </w:r>
      <w:r w:rsidR="00A40B95" w:rsidRPr="00AB5C1D">
        <w:rPr>
          <w:rFonts w:ascii="Times New Roman" w:hAnsi="Times New Roman" w:cs="Times New Roman"/>
          <w:sz w:val="24"/>
          <w:szCs w:val="24"/>
        </w:rPr>
        <w:t>identifies</w:t>
      </w:r>
      <w:r w:rsidRPr="00AB5C1D">
        <w:rPr>
          <w:rFonts w:ascii="Times New Roman" w:hAnsi="Times New Roman" w:cs="Times New Roman"/>
          <w:sz w:val="24"/>
          <w:szCs w:val="24"/>
        </w:rPr>
        <w:t xml:space="preserve"> key gameplay elements, user needs, and system challenges. These requirements are then translated into user stories and acceptance criteria. The report also discusses how software enhances gameplay by improving accuracy, fairness, and usability. The purpose of this analysis is to demonstrate how a simple physical game can be restructured into a reliable and efficient digital system.</w:t>
      </w:r>
    </w:p>
    <w:p w14:paraId="5D87B971" w14:textId="77777777" w:rsidR="005535FE" w:rsidRDefault="00E61FEE" w:rsidP="00DD2A94">
      <w:pPr>
        <w:ind w:left="720"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00073ED9">
        <w:rPr>
          <w:rFonts w:ascii="Times New Roman" w:hAnsi="Times New Roman" w:cs="Times New Roman"/>
          <w:b/>
          <w:bCs/>
          <w:sz w:val="24"/>
          <w:szCs w:val="24"/>
        </w:rPr>
        <w:t xml:space="preserve">   </w:t>
      </w:r>
    </w:p>
    <w:p w14:paraId="7B629DD8" w14:textId="04E4EDE9" w:rsidR="00336D8E" w:rsidRPr="00DD2A94" w:rsidRDefault="00073ED9" w:rsidP="00DD2A94">
      <w:pPr>
        <w:ind w:left="720"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00624573" w:rsidRPr="00E61FEE">
        <w:rPr>
          <w:rFonts w:ascii="Times New Roman" w:hAnsi="Times New Roman" w:cs="Times New Roman"/>
          <w:b/>
          <w:bCs/>
          <w:sz w:val="24"/>
          <w:szCs w:val="24"/>
        </w:rPr>
        <w:t xml:space="preserve">The </w:t>
      </w:r>
      <w:r w:rsidR="00E61FEE" w:rsidRPr="00E61FEE">
        <w:rPr>
          <w:rFonts w:ascii="Times New Roman" w:hAnsi="Times New Roman" w:cs="Times New Roman"/>
          <w:b/>
          <w:bCs/>
          <w:sz w:val="24"/>
          <w:szCs w:val="24"/>
        </w:rPr>
        <w:t>Expert Mock Interview</w:t>
      </w:r>
    </w:p>
    <w:tbl>
      <w:tblPr>
        <w:tblStyle w:val="PlainTable1"/>
        <w:tblW w:w="0" w:type="auto"/>
        <w:tblLook w:val="0420" w:firstRow="1" w:lastRow="0" w:firstColumn="0" w:lastColumn="0" w:noHBand="0" w:noVBand="1"/>
      </w:tblPr>
      <w:tblGrid>
        <w:gridCol w:w="4675"/>
        <w:gridCol w:w="4675"/>
      </w:tblGrid>
      <w:tr w:rsidR="00336D8E" w:rsidRPr="00336D8E" w14:paraId="3971EE09" w14:textId="77777777" w:rsidTr="00336D8E">
        <w:trPr>
          <w:cnfStyle w:val="100000000000" w:firstRow="1" w:lastRow="0" w:firstColumn="0" w:lastColumn="0" w:oddVBand="0" w:evenVBand="0" w:oddHBand="0" w:evenHBand="0" w:firstRowFirstColumn="0" w:firstRowLastColumn="0" w:lastRowFirstColumn="0" w:lastRowLastColumn="0"/>
        </w:trPr>
        <w:tc>
          <w:tcPr>
            <w:tcW w:w="4675" w:type="dxa"/>
          </w:tcPr>
          <w:p w14:paraId="1F73E018" w14:textId="62C5A1FD" w:rsidR="00336D8E" w:rsidRPr="001D7A14" w:rsidRDefault="00336D8E" w:rsidP="00336D8E">
            <w:pPr>
              <w:rPr>
                <w:rFonts w:ascii="Times New Roman" w:hAnsi="Times New Roman" w:cs="Times New Roman"/>
              </w:rPr>
            </w:pPr>
            <w:r w:rsidRPr="001D7A14">
              <w:rPr>
                <w:rFonts w:ascii="Times New Roman" w:hAnsi="Times New Roman" w:cs="Times New Roman"/>
              </w:rPr>
              <w:t>Question</w:t>
            </w:r>
          </w:p>
        </w:tc>
        <w:tc>
          <w:tcPr>
            <w:tcW w:w="4675" w:type="dxa"/>
          </w:tcPr>
          <w:p w14:paraId="3B68AAEC" w14:textId="52E45521" w:rsidR="00336D8E" w:rsidRPr="001D7A14" w:rsidRDefault="00336D8E" w:rsidP="00336D8E">
            <w:pPr>
              <w:rPr>
                <w:rFonts w:ascii="Times New Roman" w:hAnsi="Times New Roman" w:cs="Times New Roman"/>
              </w:rPr>
            </w:pPr>
            <w:r w:rsidRPr="001D7A14">
              <w:rPr>
                <w:rFonts w:ascii="Times New Roman" w:hAnsi="Times New Roman" w:cs="Times New Roman"/>
              </w:rPr>
              <w:t>Expert Answer</w:t>
            </w:r>
          </w:p>
        </w:tc>
      </w:tr>
      <w:tr w:rsidR="00336D8E" w:rsidRPr="00336D8E" w14:paraId="01661065" w14:textId="77777777" w:rsidTr="00336D8E">
        <w:trPr>
          <w:cnfStyle w:val="000000100000" w:firstRow="0" w:lastRow="0" w:firstColumn="0" w:lastColumn="0" w:oddVBand="0" w:evenVBand="0" w:oddHBand="1" w:evenHBand="0" w:firstRowFirstColumn="0" w:firstRowLastColumn="0" w:lastRowFirstColumn="0" w:lastRowLastColumn="0"/>
        </w:trPr>
        <w:tc>
          <w:tcPr>
            <w:tcW w:w="4675" w:type="dxa"/>
          </w:tcPr>
          <w:p w14:paraId="03508912" w14:textId="2149EB70" w:rsidR="00336D8E" w:rsidRPr="001D7A14" w:rsidRDefault="00336D8E" w:rsidP="004815BB">
            <w:pPr>
              <w:ind w:firstLine="0"/>
              <w:rPr>
                <w:rFonts w:ascii="Times New Roman" w:hAnsi="Times New Roman" w:cs="Times New Roman"/>
              </w:rPr>
            </w:pPr>
            <w:r w:rsidRPr="001D7A14">
              <w:rPr>
                <w:rFonts w:ascii="Times New Roman" w:hAnsi="Times New Roman" w:cs="Times New Roman"/>
              </w:rPr>
              <w:t>What is Battleship in its traditional form?</w:t>
            </w:r>
          </w:p>
        </w:tc>
        <w:tc>
          <w:tcPr>
            <w:tcW w:w="4675" w:type="dxa"/>
          </w:tcPr>
          <w:p w14:paraId="43A739ED" w14:textId="46157B4B" w:rsidR="00336D8E" w:rsidRPr="001D7A14" w:rsidRDefault="00336D8E" w:rsidP="00DD2A94">
            <w:pPr>
              <w:spacing w:line="240" w:lineRule="auto"/>
              <w:ind w:firstLine="0"/>
              <w:rPr>
                <w:rFonts w:ascii="Times New Roman" w:hAnsi="Times New Roman" w:cs="Times New Roman"/>
              </w:rPr>
            </w:pPr>
            <w:r w:rsidRPr="001D7A14">
              <w:rPr>
                <w:rFonts w:ascii="Times New Roman" w:hAnsi="Times New Roman" w:cs="Times New Roman"/>
              </w:rPr>
              <w:t>Battleship is a two-player grid-based board game where each player places ships on a hidden grid and takes turns guessing coordinates to find and sink the opponent’s ships. The game relies on verbal communication, manual tracking, and player honesty to function correctly.</w:t>
            </w:r>
          </w:p>
        </w:tc>
      </w:tr>
      <w:tr w:rsidR="00336D8E" w:rsidRPr="00336D8E" w14:paraId="70A234CE" w14:textId="77777777" w:rsidTr="00336D8E">
        <w:tc>
          <w:tcPr>
            <w:tcW w:w="4675" w:type="dxa"/>
          </w:tcPr>
          <w:p w14:paraId="2C750A3B" w14:textId="19D0BFBE" w:rsidR="00336D8E" w:rsidRPr="001D7A14" w:rsidRDefault="00336D8E" w:rsidP="004815BB">
            <w:pPr>
              <w:ind w:firstLine="0"/>
              <w:rPr>
                <w:rFonts w:ascii="Times New Roman" w:hAnsi="Times New Roman" w:cs="Times New Roman"/>
              </w:rPr>
            </w:pPr>
            <w:r w:rsidRPr="001D7A14">
              <w:rPr>
                <w:rFonts w:ascii="Times New Roman" w:hAnsi="Times New Roman" w:cs="Times New Roman"/>
              </w:rPr>
              <w:t>What are the key components of the physical game?</w:t>
            </w:r>
          </w:p>
        </w:tc>
        <w:tc>
          <w:tcPr>
            <w:tcW w:w="4675" w:type="dxa"/>
          </w:tcPr>
          <w:p w14:paraId="21165406" w14:textId="7858AE11" w:rsidR="00336D8E" w:rsidRPr="001D7A14" w:rsidRDefault="00336D8E" w:rsidP="00DD2A94">
            <w:pPr>
              <w:spacing w:line="240" w:lineRule="auto"/>
              <w:ind w:firstLine="0"/>
              <w:rPr>
                <w:rFonts w:ascii="Times New Roman" w:hAnsi="Times New Roman" w:cs="Times New Roman"/>
              </w:rPr>
            </w:pPr>
            <w:r w:rsidRPr="001D7A14">
              <w:rPr>
                <w:rFonts w:ascii="Times New Roman" w:hAnsi="Times New Roman" w:cs="Times New Roman"/>
              </w:rPr>
              <w:t>The game consists of two grids per player, five ships of different sizes, and markers such as pegs to indicate hits and misses. The bottom grid is used for ship placement, while the top grid is used to track</w:t>
            </w:r>
          </w:p>
        </w:tc>
      </w:tr>
      <w:tr w:rsidR="00336D8E" w:rsidRPr="00336D8E" w14:paraId="61048B6C" w14:textId="77777777" w:rsidTr="00336D8E">
        <w:trPr>
          <w:cnfStyle w:val="000000100000" w:firstRow="0" w:lastRow="0" w:firstColumn="0" w:lastColumn="0" w:oddVBand="0" w:evenVBand="0" w:oddHBand="1" w:evenHBand="0" w:firstRowFirstColumn="0" w:firstRowLastColumn="0" w:lastRowFirstColumn="0" w:lastRowLastColumn="0"/>
        </w:trPr>
        <w:tc>
          <w:tcPr>
            <w:tcW w:w="4675" w:type="dxa"/>
          </w:tcPr>
          <w:p w14:paraId="7E819274" w14:textId="06659D6F" w:rsidR="00336D8E" w:rsidRPr="001D7A14" w:rsidRDefault="00336D8E" w:rsidP="004815BB">
            <w:pPr>
              <w:ind w:firstLine="0"/>
              <w:rPr>
                <w:rFonts w:ascii="Times New Roman" w:hAnsi="Times New Roman" w:cs="Times New Roman"/>
              </w:rPr>
            </w:pPr>
            <w:r w:rsidRPr="001D7A14">
              <w:rPr>
                <w:rFonts w:ascii="Times New Roman" w:hAnsi="Times New Roman" w:cs="Times New Roman"/>
              </w:rPr>
              <w:t>What are the main steps involved in gameplay?</w:t>
            </w:r>
          </w:p>
        </w:tc>
        <w:tc>
          <w:tcPr>
            <w:tcW w:w="4675" w:type="dxa"/>
          </w:tcPr>
          <w:p w14:paraId="4BDC6466" w14:textId="03554DB8" w:rsidR="00336D8E" w:rsidRPr="001D7A14" w:rsidRDefault="00336D8E" w:rsidP="00DD2A94">
            <w:pPr>
              <w:spacing w:line="240" w:lineRule="auto"/>
              <w:ind w:firstLine="0"/>
              <w:rPr>
                <w:rFonts w:ascii="Times New Roman" w:hAnsi="Times New Roman" w:cs="Times New Roman"/>
              </w:rPr>
            </w:pPr>
            <w:r w:rsidRPr="001D7A14">
              <w:rPr>
                <w:rFonts w:ascii="Times New Roman" w:hAnsi="Times New Roman" w:cs="Times New Roman"/>
              </w:rPr>
              <w:t>First, players place their ships on the grid. Then, they take turns calling out coordinates. The opponent responds with “hit” or “miss,” and players manually record the result. The game continues until all ships of one player are sunk.</w:t>
            </w:r>
          </w:p>
        </w:tc>
      </w:tr>
      <w:tr w:rsidR="00336D8E" w:rsidRPr="00336D8E" w14:paraId="7A516098" w14:textId="77777777" w:rsidTr="00336D8E">
        <w:tc>
          <w:tcPr>
            <w:tcW w:w="4675" w:type="dxa"/>
          </w:tcPr>
          <w:p w14:paraId="57792076" w14:textId="1EF38EFF" w:rsidR="00336D8E" w:rsidRPr="001D7A14" w:rsidRDefault="00336D8E" w:rsidP="00336D8E">
            <w:pPr>
              <w:rPr>
                <w:rFonts w:ascii="Times New Roman" w:hAnsi="Times New Roman" w:cs="Times New Roman"/>
              </w:rPr>
            </w:pPr>
            <w:r w:rsidRPr="001D7A14">
              <w:rPr>
                <w:rFonts w:ascii="Times New Roman" w:hAnsi="Times New Roman" w:cs="Times New Roman"/>
              </w:rPr>
              <w:t>What challenges exist in the physical version of the game?</w:t>
            </w:r>
          </w:p>
        </w:tc>
        <w:tc>
          <w:tcPr>
            <w:tcW w:w="4675" w:type="dxa"/>
          </w:tcPr>
          <w:p w14:paraId="5CDF3717" w14:textId="0D3D09D4" w:rsidR="00336D8E" w:rsidRPr="001D7A14" w:rsidRDefault="00336D8E" w:rsidP="005535FE">
            <w:pPr>
              <w:spacing w:line="240" w:lineRule="auto"/>
              <w:ind w:firstLine="0"/>
              <w:rPr>
                <w:rFonts w:ascii="Times New Roman" w:hAnsi="Times New Roman" w:cs="Times New Roman"/>
              </w:rPr>
            </w:pPr>
            <w:r w:rsidRPr="001D7A14">
              <w:rPr>
                <w:rFonts w:ascii="Times New Roman" w:hAnsi="Times New Roman" w:cs="Times New Roman"/>
              </w:rPr>
              <w:t xml:space="preserve">There are several challenges, including incorrect ship placement, </w:t>
            </w:r>
            <w:r w:rsidR="005535FE" w:rsidRPr="001D7A14">
              <w:rPr>
                <w:rFonts w:ascii="Times New Roman" w:hAnsi="Times New Roman" w:cs="Times New Roman"/>
              </w:rPr>
              <w:t>misreporting</w:t>
            </w:r>
            <w:r w:rsidRPr="001D7A14">
              <w:rPr>
                <w:rFonts w:ascii="Times New Roman" w:hAnsi="Times New Roman" w:cs="Times New Roman"/>
              </w:rPr>
              <w:t xml:space="preserve"> hits or misses, forgetting previous moves, and difficulty tracking game progress. The game also requires both players to be physically present.</w:t>
            </w:r>
          </w:p>
        </w:tc>
      </w:tr>
      <w:tr w:rsidR="00336D8E" w:rsidRPr="00336D8E" w14:paraId="65A5C8C0" w14:textId="77777777" w:rsidTr="00336D8E">
        <w:trPr>
          <w:cnfStyle w:val="000000100000" w:firstRow="0" w:lastRow="0" w:firstColumn="0" w:lastColumn="0" w:oddVBand="0" w:evenVBand="0" w:oddHBand="1" w:evenHBand="0" w:firstRowFirstColumn="0" w:firstRowLastColumn="0" w:lastRowFirstColumn="0" w:lastRowLastColumn="0"/>
        </w:trPr>
        <w:tc>
          <w:tcPr>
            <w:tcW w:w="4675" w:type="dxa"/>
          </w:tcPr>
          <w:p w14:paraId="6C1E4FEE" w14:textId="24135D65" w:rsidR="00336D8E" w:rsidRPr="001D7A14" w:rsidRDefault="00336D8E" w:rsidP="001D7A14">
            <w:pPr>
              <w:ind w:firstLine="0"/>
              <w:rPr>
                <w:rFonts w:ascii="Times New Roman" w:hAnsi="Times New Roman" w:cs="Times New Roman"/>
              </w:rPr>
            </w:pPr>
            <w:r w:rsidRPr="001D7A14">
              <w:rPr>
                <w:rFonts w:ascii="Times New Roman" w:hAnsi="Times New Roman" w:cs="Times New Roman"/>
              </w:rPr>
              <w:lastRenderedPageBreak/>
              <w:t>Why would we want to convert Battleship into a software system?</w:t>
            </w:r>
          </w:p>
        </w:tc>
        <w:tc>
          <w:tcPr>
            <w:tcW w:w="4675" w:type="dxa"/>
          </w:tcPr>
          <w:p w14:paraId="61ED3F64" w14:textId="15F2B7E5" w:rsidR="00336D8E" w:rsidRPr="001D7A14" w:rsidRDefault="00336D8E" w:rsidP="002C4D5E">
            <w:pPr>
              <w:spacing w:line="240" w:lineRule="auto"/>
              <w:ind w:firstLine="0"/>
              <w:rPr>
                <w:rFonts w:ascii="Times New Roman" w:hAnsi="Times New Roman" w:cs="Times New Roman"/>
              </w:rPr>
            </w:pPr>
            <w:r w:rsidRPr="001D7A14">
              <w:rPr>
                <w:rFonts w:ascii="Times New Roman" w:hAnsi="Times New Roman" w:cs="Times New Roman"/>
              </w:rPr>
              <w:t>A software system eliminates human error, enforces rules automatically, and improves gameplay efficiency. It also allows for additional features such as playing against a computer or remote multiplayer, which are not possible in the traditional version.</w:t>
            </w:r>
          </w:p>
        </w:tc>
      </w:tr>
      <w:tr w:rsidR="00336D8E" w:rsidRPr="00336D8E" w14:paraId="0882F68B" w14:textId="77777777" w:rsidTr="00336D8E">
        <w:tc>
          <w:tcPr>
            <w:tcW w:w="4675" w:type="dxa"/>
          </w:tcPr>
          <w:p w14:paraId="76644BD2" w14:textId="2338DF75" w:rsidR="00336D8E" w:rsidRPr="001D7A14" w:rsidRDefault="00336D8E" w:rsidP="00144494">
            <w:pPr>
              <w:ind w:firstLine="0"/>
              <w:rPr>
                <w:rFonts w:ascii="Times New Roman" w:hAnsi="Times New Roman" w:cs="Times New Roman"/>
              </w:rPr>
            </w:pPr>
            <w:r w:rsidRPr="001D7A14">
              <w:rPr>
                <w:rFonts w:ascii="Times New Roman" w:hAnsi="Times New Roman" w:cs="Times New Roman"/>
              </w:rPr>
              <w:t xml:space="preserve">What core functionality must the </w:t>
            </w:r>
            <w:proofErr w:type="gramStart"/>
            <w:r w:rsidRPr="001D7A14">
              <w:rPr>
                <w:rFonts w:ascii="Times New Roman" w:hAnsi="Times New Roman" w:cs="Times New Roman"/>
              </w:rPr>
              <w:t>software system</w:t>
            </w:r>
            <w:proofErr w:type="gramEnd"/>
            <w:r w:rsidRPr="001D7A14">
              <w:rPr>
                <w:rFonts w:ascii="Times New Roman" w:hAnsi="Times New Roman" w:cs="Times New Roman"/>
              </w:rPr>
              <w:t xml:space="preserve"> provide?</w:t>
            </w:r>
          </w:p>
        </w:tc>
        <w:tc>
          <w:tcPr>
            <w:tcW w:w="4675" w:type="dxa"/>
          </w:tcPr>
          <w:p w14:paraId="00BDB2DA" w14:textId="57E149E1" w:rsidR="00336D8E" w:rsidRPr="001D7A14" w:rsidRDefault="00336D8E" w:rsidP="002C4D5E">
            <w:pPr>
              <w:spacing w:line="240" w:lineRule="auto"/>
              <w:ind w:firstLine="0"/>
              <w:rPr>
                <w:rFonts w:ascii="Times New Roman" w:hAnsi="Times New Roman" w:cs="Times New Roman"/>
              </w:rPr>
            </w:pPr>
            <w:r w:rsidRPr="001D7A14">
              <w:rPr>
                <w:rFonts w:ascii="Times New Roman" w:hAnsi="Times New Roman" w:cs="Times New Roman"/>
              </w:rPr>
              <w:t>The system must allow players to place ships, validate placements, take turns entering coordinates, determine hits or misses automatically, track all moves, detect when ships are sunk, and declare a winner when the game ends.</w:t>
            </w:r>
          </w:p>
        </w:tc>
      </w:tr>
      <w:tr w:rsidR="00336D8E" w:rsidRPr="00336D8E" w14:paraId="091143E5" w14:textId="77777777" w:rsidTr="00336D8E">
        <w:trPr>
          <w:cnfStyle w:val="000000100000" w:firstRow="0" w:lastRow="0" w:firstColumn="0" w:lastColumn="0" w:oddVBand="0" w:evenVBand="0" w:oddHBand="1" w:evenHBand="0" w:firstRowFirstColumn="0" w:firstRowLastColumn="0" w:lastRowFirstColumn="0" w:lastRowLastColumn="0"/>
        </w:trPr>
        <w:tc>
          <w:tcPr>
            <w:tcW w:w="4675" w:type="dxa"/>
          </w:tcPr>
          <w:p w14:paraId="647C3BE1" w14:textId="76665FC9" w:rsidR="00336D8E" w:rsidRPr="001D7A14" w:rsidRDefault="00336D8E" w:rsidP="00144494">
            <w:pPr>
              <w:ind w:firstLine="0"/>
              <w:rPr>
                <w:rFonts w:ascii="Times New Roman" w:hAnsi="Times New Roman" w:cs="Times New Roman"/>
              </w:rPr>
            </w:pPr>
            <w:r w:rsidRPr="001D7A14">
              <w:rPr>
                <w:rFonts w:ascii="Times New Roman" w:hAnsi="Times New Roman" w:cs="Times New Roman"/>
              </w:rPr>
              <w:t>How should the system handle ship placement?</w:t>
            </w:r>
          </w:p>
        </w:tc>
        <w:tc>
          <w:tcPr>
            <w:tcW w:w="4675" w:type="dxa"/>
          </w:tcPr>
          <w:p w14:paraId="0D12108A" w14:textId="507599AE" w:rsidR="00336D8E" w:rsidRPr="001D7A14" w:rsidRDefault="00336D8E" w:rsidP="002C4D5E">
            <w:pPr>
              <w:spacing w:line="240" w:lineRule="auto"/>
              <w:ind w:firstLine="0"/>
              <w:rPr>
                <w:rFonts w:ascii="Times New Roman" w:hAnsi="Times New Roman" w:cs="Times New Roman"/>
              </w:rPr>
            </w:pPr>
            <w:r w:rsidRPr="001D7A14">
              <w:rPr>
                <w:rFonts w:ascii="Times New Roman" w:hAnsi="Times New Roman" w:cs="Times New Roman"/>
              </w:rPr>
              <w:t>The system should ensure that ships are placed within the grid, do not overlap, and are aligned either horizontally or vertically. It should reject invalid placements and provide feedback to the user.</w:t>
            </w:r>
          </w:p>
        </w:tc>
      </w:tr>
      <w:tr w:rsidR="00336D8E" w:rsidRPr="00336D8E" w14:paraId="31A6A6BB" w14:textId="77777777" w:rsidTr="00336D8E">
        <w:tc>
          <w:tcPr>
            <w:tcW w:w="4675" w:type="dxa"/>
          </w:tcPr>
          <w:p w14:paraId="4A534945" w14:textId="6157315E" w:rsidR="00336D8E" w:rsidRPr="001D7A14" w:rsidRDefault="00336D8E" w:rsidP="00144494">
            <w:pPr>
              <w:ind w:firstLine="0"/>
              <w:rPr>
                <w:rFonts w:ascii="Times New Roman" w:hAnsi="Times New Roman" w:cs="Times New Roman"/>
              </w:rPr>
            </w:pPr>
            <w:r w:rsidRPr="001D7A14">
              <w:rPr>
                <w:rFonts w:ascii="Times New Roman" w:hAnsi="Times New Roman" w:cs="Times New Roman"/>
              </w:rPr>
              <w:t>How should attacks be processed in the system?</w:t>
            </w:r>
          </w:p>
        </w:tc>
        <w:tc>
          <w:tcPr>
            <w:tcW w:w="4675" w:type="dxa"/>
          </w:tcPr>
          <w:p w14:paraId="782EACC3" w14:textId="4F5CF347" w:rsidR="00336D8E" w:rsidRPr="001D7A14" w:rsidRDefault="00336D8E" w:rsidP="002C4D5E">
            <w:pPr>
              <w:spacing w:line="240" w:lineRule="auto"/>
              <w:ind w:firstLine="0"/>
              <w:rPr>
                <w:rFonts w:ascii="Times New Roman" w:hAnsi="Times New Roman" w:cs="Times New Roman"/>
              </w:rPr>
            </w:pPr>
            <w:r w:rsidRPr="001D7A14">
              <w:rPr>
                <w:rFonts w:ascii="Times New Roman" w:hAnsi="Times New Roman" w:cs="Times New Roman"/>
              </w:rPr>
              <w:t xml:space="preserve">When a player selects a coordinate, the system should check whether a ship occupies that position. It should immediately return a result either hit or </w:t>
            </w:r>
            <w:r w:rsidR="00A73CA9" w:rsidRPr="001D7A14">
              <w:rPr>
                <w:rFonts w:ascii="Times New Roman" w:hAnsi="Times New Roman" w:cs="Times New Roman"/>
              </w:rPr>
              <w:t>miss and</w:t>
            </w:r>
            <w:r w:rsidRPr="001D7A14">
              <w:rPr>
                <w:rFonts w:ascii="Times New Roman" w:hAnsi="Times New Roman" w:cs="Times New Roman"/>
              </w:rPr>
              <w:t xml:space="preserve"> update the game state accordingly.</w:t>
            </w:r>
          </w:p>
        </w:tc>
      </w:tr>
      <w:tr w:rsidR="00336D8E" w:rsidRPr="00336D8E" w14:paraId="43DCBD90" w14:textId="77777777" w:rsidTr="00336D8E">
        <w:trPr>
          <w:cnfStyle w:val="000000100000" w:firstRow="0" w:lastRow="0" w:firstColumn="0" w:lastColumn="0" w:oddVBand="0" w:evenVBand="0" w:oddHBand="1" w:evenHBand="0" w:firstRowFirstColumn="0" w:firstRowLastColumn="0" w:lastRowFirstColumn="0" w:lastRowLastColumn="0"/>
        </w:trPr>
        <w:tc>
          <w:tcPr>
            <w:tcW w:w="4675" w:type="dxa"/>
          </w:tcPr>
          <w:p w14:paraId="46AEA4E5" w14:textId="066120BF" w:rsidR="00336D8E" w:rsidRPr="001D7A14" w:rsidRDefault="00336D8E" w:rsidP="00336D8E">
            <w:pPr>
              <w:rPr>
                <w:rFonts w:ascii="Times New Roman" w:hAnsi="Times New Roman" w:cs="Times New Roman"/>
              </w:rPr>
            </w:pPr>
            <w:r w:rsidRPr="001D7A14">
              <w:rPr>
                <w:rFonts w:ascii="Times New Roman" w:hAnsi="Times New Roman" w:cs="Times New Roman"/>
              </w:rPr>
              <w:t>How should the system manage turns?</w:t>
            </w:r>
          </w:p>
        </w:tc>
        <w:tc>
          <w:tcPr>
            <w:tcW w:w="4675" w:type="dxa"/>
          </w:tcPr>
          <w:p w14:paraId="34F8B24B" w14:textId="5731F449" w:rsidR="00336D8E" w:rsidRPr="001D7A14" w:rsidRDefault="00336D8E" w:rsidP="002C4D5E">
            <w:pPr>
              <w:spacing w:line="240" w:lineRule="auto"/>
              <w:ind w:firstLine="0"/>
              <w:rPr>
                <w:rFonts w:ascii="Times New Roman" w:hAnsi="Times New Roman" w:cs="Times New Roman"/>
              </w:rPr>
            </w:pPr>
            <w:r w:rsidRPr="001D7A14">
              <w:rPr>
                <w:rFonts w:ascii="Times New Roman" w:hAnsi="Times New Roman" w:cs="Times New Roman"/>
              </w:rPr>
              <w:t>The system should enforce a strict turn-based structure, allowing only one player to act at a time. After each valid move, the system should automatically switch turns.</w:t>
            </w:r>
          </w:p>
        </w:tc>
      </w:tr>
      <w:tr w:rsidR="00336D8E" w:rsidRPr="00336D8E" w14:paraId="4FCCBDCC" w14:textId="77777777" w:rsidTr="00336D8E">
        <w:tc>
          <w:tcPr>
            <w:tcW w:w="4675" w:type="dxa"/>
          </w:tcPr>
          <w:p w14:paraId="6334959F" w14:textId="7C9A2D86" w:rsidR="00336D8E" w:rsidRPr="001D7A14" w:rsidRDefault="00336D8E" w:rsidP="00144494">
            <w:pPr>
              <w:ind w:firstLine="0"/>
              <w:rPr>
                <w:rFonts w:ascii="Times New Roman" w:hAnsi="Times New Roman" w:cs="Times New Roman"/>
              </w:rPr>
            </w:pPr>
            <w:r w:rsidRPr="001D7A14">
              <w:rPr>
                <w:rFonts w:ascii="Times New Roman" w:hAnsi="Times New Roman" w:cs="Times New Roman"/>
              </w:rPr>
              <w:t>How does software improve fairness in the game?</w:t>
            </w:r>
          </w:p>
        </w:tc>
        <w:tc>
          <w:tcPr>
            <w:tcW w:w="4675" w:type="dxa"/>
          </w:tcPr>
          <w:p w14:paraId="735CF26A" w14:textId="41D15588" w:rsidR="00336D8E" w:rsidRPr="001D7A14" w:rsidRDefault="00336D8E" w:rsidP="002C4D5E">
            <w:pPr>
              <w:spacing w:line="240" w:lineRule="auto"/>
              <w:ind w:firstLine="0"/>
              <w:rPr>
                <w:rFonts w:ascii="Times New Roman" w:hAnsi="Times New Roman" w:cs="Times New Roman"/>
              </w:rPr>
            </w:pPr>
            <w:r w:rsidRPr="001D7A14">
              <w:rPr>
                <w:rFonts w:ascii="Times New Roman" w:hAnsi="Times New Roman" w:cs="Times New Roman"/>
              </w:rPr>
              <w:t>Software ensures fairness by enforcing rules consistently, preventing cheating, and maintaining hidden information. Players cannot access each other’s ship placements, and all actions are validated automatically.</w:t>
            </w:r>
          </w:p>
        </w:tc>
      </w:tr>
      <w:tr w:rsidR="00336D8E" w:rsidRPr="00336D8E" w14:paraId="41CE6FBE" w14:textId="77777777" w:rsidTr="00336D8E">
        <w:trPr>
          <w:cnfStyle w:val="000000100000" w:firstRow="0" w:lastRow="0" w:firstColumn="0" w:lastColumn="0" w:oddVBand="0" w:evenVBand="0" w:oddHBand="1" w:evenHBand="0" w:firstRowFirstColumn="0" w:firstRowLastColumn="0" w:lastRowFirstColumn="0" w:lastRowLastColumn="0"/>
        </w:trPr>
        <w:tc>
          <w:tcPr>
            <w:tcW w:w="4675" w:type="dxa"/>
          </w:tcPr>
          <w:p w14:paraId="72A2AD8F" w14:textId="27A1A0FE" w:rsidR="00336D8E" w:rsidRPr="001D7A14" w:rsidRDefault="00336D8E" w:rsidP="00144494">
            <w:pPr>
              <w:ind w:firstLine="0"/>
              <w:rPr>
                <w:rFonts w:ascii="Times New Roman" w:hAnsi="Times New Roman" w:cs="Times New Roman"/>
              </w:rPr>
            </w:pPr>
            <w:r w:rsidRPr="001D7A14">
              <w:rPr>
                <w:rFonts w:ascii="Times New Roman" w:hAnsi="Times New Roman" w:cs="Times New Roman"/>
              </w:rPr>
              <w:t>What Players features should the software include?</w:t>
            </w:r>
          </w:p>
        </w:tc>
        <w:tc>
          <w:tcPr>
            <w:tcW w:w="4675" w:type="dxa"/>
          </w:tcPr>
          <w:p w14:paraId="65E94A26" w14:textId="7EAA095C" w:rsidR="00336D8E" w:rsidRPr="001D7A14" w:rsidRDefault="00336D8E" w:rsidP="002C4D5E">
            <w:pPr>
              <w:spacing w:line="240" w:lineRule="auto"/>
              <w:ind w:firstLine="0"/>
              <w:rPr>
                <w:rFonts w:ascii="Times New Roman" w:hAnsi="Times New Roman" w:cs="Times New Roman"/>
              </w:rPr>
            </w:pPr>
            <w:r w:rsidRPr="001D7A14">
              <w:rPr>
                <w:rFonts w:ascii="Times New Roman" w:hAnsi="Times New Roman" w:cs="Times New Roman"/>
              </w:rPr>
              <w:t>The system should provide a clear and intuitive interface, display both the player’s grid and tracking grid, and offer immediate feedback for every action. It should also be easy for new users to understand and play</w:t>
            </w:r>
          </w:p>
        </w:tc>
      </w:tr>
      <w:tr w:rsidR="00336D8E" w:rsidRPr="00336D8E" w14:paraId="1EB994F8" w14:textId="77777777" w:rsidTr="00336D8E">
        <w:tc>
          <w:tcPr>
            <w:tcW w:w="4675" w:type="dxa"/>
          </w:tcPr>
          <w:p w14:paraId="4C60DC76" w14:textId="5094A28B" w:rsidR="00336D8E" w:rsidRPr="001D7A14" w:rsidRDefault="00336D8E" w:rsidP="00144494">
            <w:pPr>
              <w:ind w:firstLine="0"/>
              <w:rPr>
                <w:rFonts w:ascii="Times New Roman" w:hAnsi="Times New Roman" w:cs="Times New Roman"/>
              </w:rPr>
            </w:pPr>
            <w:r w:rsidRPr="001D7A14">
              <w:rPr>
                <w:rFonts w:ascii="Times New Roman" w:hAnsi="Times New Roman" w:cs="Times New Roman"/>
              </w:rPr>
              <w:t>What additional features can software introduce?</w:t>
            </w:r>
          </w:p>
        </w:tc>
        <w:tc>
          <w:tcPr>
            <w:tcW w:w="4675" w:type="dxa"/>
          </w:tcPr>
          <w:p w14:paraId="3AF68784" w14:textId="712C8E07" w:rsidR="00336D8E" w:rsidRPr="001D7A14" w:rsidRDefault="00336D8E" w:rsidP="002C4D5E">
            <w:pPr>
              <w:spacing w:line="240" w:lineRule="auto"/>
              <w:ind w:firstLine="0"/>
              <w:rPr>
                <w:rFonts w:ascii="Times New Roman" w:hAnsi="Times New Roman" w:cs="Times New Roman"/>
              </w:rPr>
            </w:pPr>
            <w:r w:rsidRPr="001D7A14">
              <w:rPr>
                <w:rFonts w:ascii="Times New Roman" w:hAnsi="Times New Roman" w:cs="Times New Roman"/>
              </w:rPr>
              <w:t>Software can introduce features such as AI opponents, different difficulty levels, online multiplayer, animations, sound effects, and performance tracking. These enhancements improve engagement without changing the core rules.</w:t>
            </w:r>
          </w:p>
        </w:tc>
      </w:tr>
    </w:tbl>
    <w:p w14:paraId="4AF7A476" w14:textId="77777777" w:rsidR="00336D8E" w:rsidRPr="00336D8E" w:rsidRDefault="00336D8E" w:rsidP="00336D8E"/>
    <w:p w14:paraId="42D44AAE" w14:textId="5C051B5D" w:rsidR="001E54C6" w:rsidRDefault="00002D92" w:rsidP="00AD61A6">
      <w:pPr>
        <w:spacing w:before="100" w:beforeAutospacing="1" w:after="100" w:afterAutospacing="1" w:line="360" w:lineRule="auto"/>
        <w:ind w:firstLine="0"/>
        <w:rPr>
          <w:rFonts w:ascii="Times New Roman" w:eastAsia="Times New Roman" w:hAnsi="Times New Roman" w:cs="Times New Roman"/>
          <w:b/>
          <w:bCs/>
          <w:sz w:val="24"/>
          <w:szCs w:val="24"/>
        </w:rPr>
      </w:pPr>
      <w:r w:rsidRPr="00F40979">
        <w:rPr>
          <w:rFonts w:ascii="Times New Roman" w:eastAsia="Times New Roman" w:hAnsi="Times New Roman" w:cs="Times New Roman"/>
          <w:b/>
          <w:bCs/>
          <w:sz w:val="24"/>
          <w:szCs w:val="24"/>
        </w:rPr>
        <w:t xml:space="preserve">User </w:t>
      </w:r>
      <w:r w:rsidR="00F40979" w:rsidRPr="00F40979">
        <w:rPr>
          <w:rFonts w:ascii="Times New Roman" w:eastAsia="Times New Roman" w:hAnsi="Times New Roman" w:cs="Times New Roman"/>
          <w:b/>
          <w:bCs/>
          <w:sz w:val="24"/>
          <w:szCs w:val="24"/>
        </w:rPr>
        <w:t>Story and Acceptance report</w:t>
      </w:r>
      <w:r w:rsidR="00F40979">
        <w:rPr>
          <w:rFonts w:ascii="Times New Roman" w:eastAsia="Times New Roman" w:hAnsi="Times New Roman" w:cs="Times New Roman"/>
          <w:b/>
          <w:bCs/>
          <w:sz w:val="24"/>
          <w:szCs w:val="24"/>
        </w:rPr>
        <w:t>.</w:t>
      </w:r>
    </w:p>
    <w:tbl>
      <w:tblPr>
        <w:tblStyle w:val="TableGrid1"/>
        <w:tblW w:w="0" w:type="auto"/>
        <w:tblLook w:val="04A0" w:firstRow="1" w:lastRow="0" w:firstColumn="1" w:lastColumn="0" w:noHBand="0" w:noVBand="1"/>
      </w:tblPr>
      <w:tblGrid>
        <w:gridCol w:w="4320"/>
        <w:gridCol w:w="4320"/>
      </w:tblGrid>
      <w:tr w:rsidR="001D7A14" w:rsidRPr="001D7A14" w14:paraId="49C5A018" w14:textId="77777777" w:rsidTr="003370D5">
        <w:tc>
          <w:tcPr>
            <w:tcW w:w="4320" w:type="dxa"/>
          </w:tcPr>
          <w:p w14:paraId="06048013"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User Story (Player)</w:t>
            </w:r>
          </w:p>
        </w:tc>
        <w:tc>
          <w:tcPr>
            <w:tcW w:w="4320" w:type="dxa"/>
          </w:tcPr>
          <w:p w14:paraId="75B2070E"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Acceptance Criteria</w:t>
            </w:r>
          </w:p>
        </w:tc>
      </w:tr>
      <w:tr w:rsidR="001D7A14" w:rsidRPr="001D7A14" w14:paraId="6AAE7BEA" w14:textId="77777777" w:rsidTr="003370D5">
        <w:tc>
          <w:tcPr>
            <w:tcW w:w="4320" w:type="dxa"/>
          </w:tcPr>
          <w:p w14:paraId="3D9B83DF"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lastRenderedPageBreak/>
              <w:t>As a player, I want to place ships on a digital grid so that I can set up my fleet correctly before gameplay begins.</w:t>
            </w:r>
          </w:p>
        </w:tc>
        <w:tc>
          <w:tcPr>
            <w:tcW w:w="4320" w:type="dxa"/>
          </w:tcPr>
          <w:p w14:paraId="121EE2F9" w14:textId="3EC45B9D"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45F61F95" w14:textId="7328639F"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allow placement of exactly five ships</w:t>
            </w:r>
            <w:r w:rsidR="00886E89">
              <w:rPr>
                <w:rFonts w:ascii="Cambria" w:hAnsi="Cambria" w:cs="Times New Roman"/>
              </w:rPr>
              <w:t>.</w:t>
            </w:r>
          </w:p>
          <w:p w14:paraId="0E2668A7" w14:textId="44759CE4"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allow ships to be placed horizontally or vertically only</w:t>
            </w:r>
            <w:r w:rsidR="00886E89">
              <w:rPr>
                <w:rFonts w:ascii="Cambria" w:hAnsi="Cambria" w:cs="Times New Roman"/>
              </w:rPr>
              <w:t>.</w:t>
            </w:r>
          </w:p>
          <w:p w14:paraId="72899A1E"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prevent ships from overlapping</w:t>
            </w:r>
          </w:p>
          <w:p w14:paraId="23EA6DBB"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ensure ships stay within grid boundaries</w:t>
            </w:r>
          </w:p>
          <w:p w14:paraId="73806A15"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display an error for invalid placement</w:t>
            </w:r>
          </w:p>
          <w:p w14:paraId="2072AEF4" w14:textId="6F82B502"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prevent the game from starting until all ships are placed correctly</w:t>
            </w:r>
            <w:r w:rsidR="00886E89">
              <w:rPr>
                <w:rFonts w:ascii="Cambria" w:hAnsi="Cambria" w:cs="Times New Roman"/>
              </w:rPr>
              <w:t>.</w:t>
            </w:r>
          </w:p>
        </w:tc>
      </w:tr>
      <w:tr w:rsidR="001D7A14" w:rsidRPr="001D7A14" w14:paraId="1BF26C71" w14:textId="77777777" w:rsidTr="003370D5">
        <w:tc>
          <w:tcPr>
            <w:tcW w:w="4320" w:type="dxa"/>
          </w:tcPr>
          <w:p w14:paraId="42D49F77"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As a player, I want the system to validate ship placement so that ships cannot overlap or go outside the grid.</w:t>
            </w:r>
          </w:p>
        </w:tc>
        <w:tc>
          <w:tcPr>
            <w:tcW w:w="4320" w:type="dxa"/>
          </w:tcPr>
          <w:p w14:paraId="71F681CD" w14:textId="73E54CE8"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18DE930E"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automatically validate ship placement</w:t>
            </w:r>
          </w:p>
          <w:p w14:paraId="2DBC440C" w14:textId="6F10A98C"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reject overlapping ships</w:t>
            </w:r>
            <w:r w:rsidR="00886E89">
              <w:rPr>
                <w:rFonts w:ascii="Cambria" w:hAnsi="Cambria" w:cs="Times New Roman"/>
              </w:rPr>
              <w:t>.</w:t>
            </w:r>
          </w:p>
          <w:p w14:paraId="2A8B5089"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prevent placement outside the grid</w:t>
            </w:r>
          </w:p>
          <w:p w14:paraId="3D9D58E2" w14:textId="6D454E14"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provide visual feedback for invalid placement</w:t>
            </w:r>
            <w:r w:rsidR="00886E89">
              <w:rPr>
                <w:rFonts w:ascii="Cambria" w:hAnsi="Cambria" w:cs="Times New Roman"/>
              </w:rPr>
              <w:t>.</w:t>
            </w:r>
          </w:p>
          <w:p w14:paraId="5867AA05" w14:textId="16D1369A"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confirm valid placements visually</w:t>
            </w:r>
            <w:r w:rsidR="00886E89">
              <w:rPr>
                <w:rFonts w:ascii="Cambria" w:hAnsi="Cambria" w:cs="Times New Roman"/>
              </w:rPr>
              <w:t>.</w:t>
            </w:r>
          </w:p>
        </w:tc>
      </w:tr>
      <w:tr w:rsidR="001D7A14" w:rsidRPr="001D7A14" w14:paraId="58D1D8F6" w14:textId="77777777" w:rsidTr="003370D5">
        <w:tc>
          <w:tcPr>
            <w:tcW w:w="4320" w:type="dxa"/>
          </w:tcPr>
          <w:p w14:paraId="3E36F0BC"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As a player, I want my ship positions to remain hidden so that fairness is maintained.</w:t>
            </w:r>
          </w:p>
        </w:tc>
        <w:tc>
          <w:tcPr>
            <w:tcW w:w="4320" w:type="dxa"/>
          </w:tcPr>
          <w:p w14:paraId="5CBE334A" w14:textId="6684134D"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07C2734E"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ensure the opponent cannot view the player grid</w:t>
            </w:r>
          </w:p>
          <w:p w14:paraId="49CE2D82"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enforce separate player views</w:t>
            </w:r>
          </w:p>
          <w:p w14:paraId="05B4BA95"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prevent any data leakage of ship positions</w:t>
            </w:r>
          </w:p>
          <w:p w14:paraId="01669E41"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allow only the player to view their own ships</w:t>
            </w:r>
          </w:p>
        </w:tc>
      </w:tr>
      <w:tr w:rsidR="001D7A14" w:rsidRPr="001D7A14" w14:paraId="38ACCB0E" w14:textId="77777777" w:rsidTr="003370D5">
        <w:tc>
          <w:tcPr>
            <w:tcW w:w="4320" w:type="dxa"/>
          </w:tcPr>
          <w:p w14:paraId="057D3BCD"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As a player, I want to select attack coordinates through the system so that I can interact easily with the game.</w:t>
            </w:r>
          </w:p>
        </w:tc>
        <w:tc>
          <w:tcPr>
            <w:tcW w:w="4320" w:type="dxa"/>
          </w:tcPr>
          <w:p w14:paraId="306BCBAA" w14:textId="015166B5"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32710855"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allow selection of valid grid coordinates</w:t>
            </w:r>
          </w:p>
          <w:p w14:paraId="35597AF9" w14:textId="235D1183"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reject invalid or out of range inputs</w:t>
            </w:r>
            <w:r w:rsidR="00886E89">
              <w:rPr>
                <w:rFonts w:ascii="Cambria" w:hAnsi="Cambria" w:cs="Times New Roman"/>
              </w:rPr>
              <w:t>.</w:t>
            </w:r>
          </w:p>
          <w:p w14:paraId="44CF70FB" w14:textId="38A1699A"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allow only one attack per turn</w:t>
            </w:r>
            <w:r w:rsidR="00886E89">
              <w:rPr>
                <w:rFonts w:ascii="Cambria" w:hAnsi="Cambria" w:cs="Times New Roman"/>
              </w:rPr>
              <w:t>.</w:t>
            </w:r>
          </w:p>
          <w:p w14:paraId="652E34CF" w14:textId="45BE8281"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display the selected coordinate clearly</w:t>
            </w:r>
            <w:r w:rsidR="00886E89">
              <w:rPr>
                <w:rFonts w:ascii="Cambria" w:hAnsi="Cambria" w:cs="Times New Roman"/>
              </w:rPr>
              <w:t>.</w:t>
            </w:r>
          </w:p>
        </w:tc>
      </w:tr>
      <w:tr w:rsidR="001D7A14" w:rsidRPr="001D7A14" w14:paraId="4ED9A100" w14:textId="77777777" w:rsidTr="003370D5">
        <w:tc>
          <w:tcPr>
            <w:tcW w:w="4320" w:type="dxa"/>
          </w:tcPr>
          <w:p w14:paraId="57F6BA77"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As a player, I want the system to automatically determine hit or miss outcomes so that errors are eliminated.</w:t>
            </w:r>
          </w:p>
        </w:tc>
        <w:tc>
          <w:tcPr>
            <w:tcW w:w="4320" w:type="dxa"/>
          </w:tcPr>
          <w:p w14:paraId="2F5C5407" w14:textId="11E7B682"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0410607F" w14:textId="52DED749"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return hit or miss immediately after an</w:t>
            </w:r>
            <w:r w:rsidR="00AB6212">
              <w:rPr>
                <w:rFonts w:ascii="Cambria" w:hAnsi="Cambria" w:cs="Times New Roman"/>
              </w:rPr>
              <w:t xml:space="preserve"> attack</w:t>
            </w:r>
            <w:r w:rsidR="00A03DA3">
              <w:rPr>
                <w:rFonts w:ascii="Cambria" w:hAnsi="Cambria" w:cs="Times New Roman"/>
              </w:rPr>
              <w:t>.</w:t>
            </w:r>
          </w:p>
          <w:p w14:paraId="03529459" w14:textId="3E74BEDA"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ensure results are accurate</w:t>
            </w:r>
            <w:r w:rsidR="00A03DA3">
              <w:rPr>
                <w:rFonts w:ascii="Cambria" w:hAnsi="Cambria" w:cs="Times New Roman"/>
              </w:rPr>
              <w:t>.</w:t>
            </w:r>
          </w:p>
          <w:p w14:paraId="1211D441" w14:textId="7C720D4A"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display clear visual indicators for hits and misses</w:t>
            </w:r>
            <w:r w:rsidR="00A03DA3">
              <w:rPr>
                <w:rFonts w:ascii="Cambria" w:hAnsi="Cambria" w:cs="Times New Roman"/>
              </w:rPr>
              <w:t>.</w:t>
            </w:r>
          </w:p>
          <w:p w14:paraId="510884C0" w14:textId="49668110"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prevent incorrect outcomes</w:t>
            </w:r>
            <w:r w:rsidR="00A03DA3">
              <w:rPr>
                <w:rFonts w:ascii="Cambria" w:hAnsi="Cambria" w:cs="Times New Roman"/>
              </w:rPr>
              <w:t>.</w:t>
            </w:r>
          </w:p>
        </w:tc>
      </w:tr>
      <w:tr w:rsidR="001D7A14" w:rsidRPr="001D7A14" w14:paraId="3ADBAC33" w14:textId="77777777" w:rsidTr="003370D5">
        <w:tc>
          <w:tcPr>
            <w:tcW w:w="4320" w:type="dxa"/>
          </w:tcPr>
          <w:p w14:paraId="0E026262"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As a player, I want the system to track all previous moves so that I can analyze my strategy without relying on memory.</w:t>
            </w:r>
          </w:p>
        </w:tc>
        <w:tc>
          <w:tcPr>
            <w:tcW w:w="4320" w:type="dxa"/>
          </w:tcPr>
          <w:p w14:paraId="0C84F3DD" w14:textId="2A5070C1"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638C29D8" w14:textId="0587E4F0"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record all previous moves automatically</w:t>
            </w:r>
            <w:r w:rsidR="00A03DA3">
              <w:rPr>
                <w:rFonts w:ascii="Cambria" w:hAnsi="Cambria" w:cs="Times New Roman"/>
              </w:rPr>
              <w:t>.</w:t>
            </w:r>
          </w:p>
          <w:p w14:paraId="132E2507" w14:textId="06870999"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display move history on the grid</w:t>
            </w:r>
            <w:r w:rsidR="00A03DA3">
              <w:rPr>
                <w:rFonts w:ascii="Cambria" w:hAnsi="Cambria" w:cs="Times New Roman"/>
              </w:rPr>
              <w:t>.</w:t>
            </w:r>
          </w:p>
          <w:p w14:paraId="6C4F440C" w14:textId="4C30C875"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mark previously selected coordinates</w:t>
            </w:r>
            <w:r w:rsidR="00A03DA3">
              <w:rPr>
                <w:rFonts w:ascii="Cambria" w:hAnsi="Cambria" w:cs="Times New Roman"/>
              </w:rPr>
              <w:t>.</w:t>
            </w:r>
          </w:p>
          <w:p w14:paraId="37F27DA4" w14:textId="3B1E3AE6"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prevent or flag duplicate moves</w:t>
            </w:r>
            <w:r w:rsidR="00A03DA3">
              <w:rPr>
                <w:rFonts w:ascii="Cambria" w:hAnsi="Cambria" w:cs="Times New Roman"/>
              </w:rPr>
              <w:t>.</w:t>
            </w:r>
          </w:p>
          <w:p w14:paraId="6CCACB07" w14:textId="59B62109"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maintain data throughout the game</w:t>
            </w:r>
            <w:r w:rsidR="00A03DA3">
              <w:rPr>
                <w:rFonts w:ascii="Cambria" w:hAnsi="Cambria" w:cs="Times New Roman"/>
              </w:rPr>
              <w:t>.</w:t>
            </w:r>
          </w:p>
        </w:tc>
      </w:tr>
      <w:tr w:rsidR="001D7A14" w:rsidRPr="001D7A14" w14:paraId="7DBCD4A0" w14:textId="77777777" w:rsidTr="003370D5">
        <w:tc>
          <w:tcPr>
            <w:tcW w:w="4320" w:type="dxa"/>
          </w:tcPr>
          <w:p w14:paraId="186A06A8"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As a player, I want the system to detect when a ship is sunk so that I understand my progress in the game.</w:t>
            </w:r>
          </w:p>
        </w:tc>
        <w:tc>
          <w:tcPr>
            <w:tcW w:w="4320" w:type="dxa"/>
          </w:tcPr>
          <w:p w14:paraId="368E249D"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r w:rsidRPr="001D7A14">
              <w:rPr>
                <w:rFonts w:ascii="Cambria" w:hAnsi="Cambria" w:cs="Times New Roman"/>
                <w:b/>
              </w:rPr>
              <w:br/>
            </w:r>
          </w:p>
          <w:p w14:paraId="061F5CC0" w14:textId="23DC6908"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track hits on each ship</w:t>
            </w:r>
            <w:r w:rsidR="00A03DA3">
              <w:rPr>
                <w:rFonts w:ascii="Cambria" w:hAnsi="Cambria" w:cs="Times New Roman"/>
              </w:rPr>
              <w:t>.</w:t>
            </w:r>
          </w:p>
          <w:p w14:paraId="7C35F0B0" w14:textId="31A50C7A"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mark a ship as sunk only when all positions are hit</w:t>
            </w:r>
            <w:r w:rsidR="00A03DA3">
              <w:rPr>
                <w:rFonts w:ascii="Cambria" w:hAnsi="Cambria" w:cs="Times New Roman"/>
              </w:rPr>
              <w:t>.</w:t>
            </w:r>
          </w:p>
          <w:p w14:paraId="3C5F7FF5"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notify the player when a ship is sunk</w:t>
            </w:r>
          </w:p>
          <w:p w14:paraId="36BCA2C3" w14:textId="1A4A5B80"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visually indicate sunk ships</w:t>
            </w:r>
            <w:r w:rsidR="00A03DA3">
              <w:rPr>
                <w:rFonts w:ascii="Cambria" w:hAnsi="Cambria" w:cs="Times New Roman"/>
              </w:rPr>
              <w:t>.</w:t>
            </w:r>
          </w:p>
        </w:tc>
      </w:tr>
      <w:tr w:rsidR="001D7A14" w:rsidRPr="001D7A14" w14:paraId="447E2229" w14:textId="77777777" w:rsidTr="003370D5">
        <w:tc>
          <w:tcPr>
            <w:tcW w:w="4320" w:type="dxa"/>
          </w:tcPr>
          <w:p w14:paraId="5035EA65"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lastRenderedPageBreak/>
              <w:t>As a player, I want the system to manage turn switching automatically so that gameplay flows smoothly.</w:t>
            </w:r>
          </w:p>
        </w:tc>
        <w:tc>
          <w:tcPr>
            <w:tcW w:w="4320" w:type="dxa"/>
          </w:tcPr>
          <w:p w14:paraId="3F6E10AA" w14:textId="16604DE0"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7C8219C7"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allow actions only during the player’s turn</w:t>
            </w:r>
          </w:p>
          <w:p w14:paraId="2623E733" w14:textId="2D6F1A22"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automatically switch turns after a valid move</w:t>
            </w:r>
            <w:r w:rsidR="00A03DA3">
              <w:rPr>
                <w:rFonts w:ascii="Cambria" w:hAnsi="Cambria" w:cs="Times New Roman"/>
              </w:rPr>
              <w:t>.</w:t>
            </w:r>
          </w:p>
          <w:p w14:paraId="4A694567" w14:textId="300ECE13"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prevent actions out of turn</w:t>
            </w:r>
            <w:r w:rsidR="00886E89">
              <w:rPr>
                <w:rFonts w:ascii="Cambria" w:hAnsi="Cambria" w:cs="Times New Roman"/>
              </w:rPr>
              <w:t>.</w:t>
            </w:r>
          </w:p>
          <w:p w14:paraId="43984AE6" w14:textId="4C5092F8"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display whose turn it is</w:t>
            </w:r>
            <w:r w:rsidR="00BA1376">
              <w:rPr>
                <w:rFonts w:ascii="Cambria" w:hAnsi="Cambria" w:cs="Times New Roman"/>
              </w:rPr>
              <w:t>.</w:t>
            </w:r>
          </w:p>
        </w:tc>
      </w:tr>
      <w:tr w:rsidR="001D7A14" w:rsidRPr="001D7A14" w14:paraId="59913373" w14:textId="77777777" w:rsidTr="003370D5">
        <w:tc>
          <w:tcPr>
            <w:tcW w:w="4320" w:type="dxa"/>
          </w:tcPr>
          <w:p w14:paraId="35F1591C"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As a player, I want the system to detect the end of the game so that a winner is declared accurately.</w:t>
            </w:r>
          </w:p>
        </w:tc>
        <w:tc>
          <w:tcPr>
            <w:tcW w:w="4320" w:type="dxa"/>
          </w:tcPr>
          <w:p w14:paraId="06F45553" w14:textId="079850F6"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667A15EF"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check win conditions after each turn</w:t>
            </w:r>
          </w:p>
          <w:p w14:paraId="74A86848" w14:textId="11F59364"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end the game when all opponent ships are sunk</w:t>
            </w:r>
            <w:r w:rsidR="00BA1376">
              <w:rPr>
                <w:rFonts w:ascii="Cambria" w:hAnsi="Cambria" w:cs="Times New Roman"/>
              </w:rPr>
              <w:t>.</w:t>
            </w:r>
          </w:p>
          <w:p w14:paraId="7BB59906" w14:textId="2AEDEEAF"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declare the winner clearly</w:t>
            </w:r>
            <w:r w:rsidR="00886E89">
              <w:rPr>
                <w:rFonts w:ascii="Cambria" w:hAnsi="Cambria" w:cs="Times New Roman"/>
              </w:rPr>
              <w:t>.</w:t>
            </w:r>
          </w:p>
          <w:p w14:paraId="00BC7997" w14:textId="04EA6AC6"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prevent further actions after the game ends</w:t>
            </w:r>
            <w:r w:rsidR="00886E89">
              <w:rPr>
                <w:rFonts w:ascii="Cambria" w:hAnsi="Cambria" w:cs="Times New Roman"/>
              </w:rPr>
              <w:t>.</w:t>
            </w:r>
          </w:p>
        </w:tc>
      </w:tr>
      <w:tr w:rsidR="001D7A14" w:rsidRPr="001D7A14" w14:paraId="35AA27F4" w14:textId="77777777" w:rsidTr="003370D5">
        <w:tc>
          <w:tcPr>
            <w:tcW w:w="4320" w:type="dxa"/>
          </w:tcPr>
          <w:p w14:paraId="326FB951"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As a player, I want to play against an AI opponent so that I can play even when no human opponent is available.</w:t>
            </w:r>
          </w:p>
        </w:tc>
        <w:tc>
          <w:tcPr>
            <w:tcW w:w="4320" w:type="dxa"/>
          </w:tcPr>
          <w:p w14:paraId="03252502" w14:textId="7966A4E3"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43096344" w14:textId="0466FD73"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provide an AI gameplay option</w:t>
            </w:r>
            <w:r w:rsidR="00886E89">
              <w:rPr>
                <w:rFonts w:ascii="Cambria" w:hAnsi="Cambria" w:cs="Times New Roman"/>
              </w:rPr>
              <w:t>.</w:t>
            </w:r>
          </w:p>
          <w:p w14:paraId="5A32019E" w14:textId="7E15D1A8"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ensure AI follows all game rules</w:t>
            </w:r>
            <w:r w:rsidR="00886E89">
              <w:rPr>
                <w:rFonts w:ascii="Cambria" w:hAnsi="Cambria" w:cs="Times New Roman"/>
              </w:rPr>
              <w:t>.</w:t>
            </w:r>
          </w:p>
          <w:p w14:paraId="4B74FA0B" w14:textId="261912AB"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ensure AI generates valid moves</w:t>
            </w:r>
            <w:r w:rsidR="00886E89">
              <w:rPr>
                <w:rFonts w:ascii="Cambria" w:hAnsi="Cambria" w:cs="Times New Roman"/>
              </w:rPr>
              <w:t>.</w:t>
            </w:r>
          </w:p>
          <w:p w14:paraId="61A94432" w14:textId="4A82AB61"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optionally provide adjustable difficulty levels</w:t>
            </w:r>
            <w:r w:rsidR="00A03DA3">
              <w:rPr>
                <w:rFonts w:ascii="Cambria" w:hAnsi="Cambria" w:cs="Times New Roman"/>
              </w:rPr>
              <w:t>.</w:t>
            </w:r>
          </w:p>
        </w:tc>
      </w:tr>
      <w:tr w:rsidR="001D7A14" w:rsidRPr="001D7A14" w14:paraId="41EE6CCE" w14:textId="77777777" w:rsidTr="003370D5">
        <w:tc>
          <w:tcPr>
            <w:tcW w:w="4320" w:type="dxa"/>
          </w:tcPr>
          <w:p w14:paraId="5BCB83CC"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As a player, I want visual feedback so that I can easily understand hits and misses.</w:t>
            </w:r>
          </w:p>
        </w:tc>
        <w:tc>
          <w:tcPr>
            <w:tcW w:w="4320" w:type="dxa"/>
          </w:tcPr>
          <w:p w14:paraId="298BFFE1" w14:textId="71D08927"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7AE41B40" w14:textId="15240D11"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display hits clearly</w:t>
            </w:r>
            <w:r w:rsidR="00A03DA3">
              <w:rPr>
                <w:rFonts w:ascii="Cambria" w:hAnsi="Cambria" w:cs="Times New Roman"/>
              </w:rPr>
              <w:t>.</w:t>
            </w:r>
          </w:p>
          <w:p w14:paraId="1BF64F27" w14:textId="1DF0C4D5"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display misses clearly</w:t>
            </w:r>
            <w:r w:rsidR="00A03DA3">
              <w:rPr>
                <w:rFonts w:ascii="Cambria" w:hAnsi="Cambria" w:cs="Times New Roman"/>
              </w:rPr>
              <w:t>.</w:t>
            </w:r>
          </w:p>
          <w:p w14:paraId="53474A08" w14:textId="2315FF52"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highlight sunk ships</w:t>
            </w:r>
            <w:r w:rsidR="00A03DA3">
              <w:rPr>
                <w:rFonts w:ascii="Cambria" w:hAnsi="Cambria" w:cs="Times New Roman"/>
              </w:rPr>
              <w:t>.</w:t>
            </w:r>
          </w:p>
          <w:p w14:paraId="70EFFDF4" w14:textId="38BBE344"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provide a visually clear interface</w:t>
            </w:r>
            <w:r w:rsidR="00A03DA3">
              <w:rPr>
                <w:rFonts w:ascii="Cambria" w:hAnsi="Cambria" w:cs="Times New Roman"/>
              </w:rPr>
              <w:t>.</w:t>
            </w:r>
          </w:p>
        </w:tc>
      </w:tr>
      <w:tr w:rsidR="001D7A14" w:rsidRPr="001D7A14" w14:paraId="5BD7385F" w14:textId="77777777" w:rsidTr="003370D5">
        <w:tc>
          <w:tcPr>
            <w:tcW w:w="4320" w:type="dxa"/>
          </w:tcPr>
          <w:p w14:paraId="72D0FBB7" w14:textId="77777777" w:rsidR="001D7A14" w:rsidRPr="001D7A14" w:rsidRDefault="001D7A14" w:rsidP="001D7A14">
            <w:pPr>
              <w:spacing w:line="240" w:lineRule="auto"/>
              <w:ind w:firstLine="0"/>
              <w:rPr>
                <w:rFonts w:ascii="Cambria" w:hAnsi="Cambria" w:cs="Times New Roman"/>
              </w:rPr>
            </w:pPr>
            <w:r w:rsidRPr="001D7A14">
              <w:rPr>
                <w:rFonts w:ascii="Cambria" w:hAnsi="Cambria" w:cs="Times New Roman"/>
              </w:rPr>
              <w:t xml:space="preserve">As a player, I want a </w:t>
            </w:r>
            <w:proofErr w:type="gramStart"/>
            <w:r w:rsidRPr="001D7A14">
              <w:rPr>
                <w:rFonts w:ascii="Cambria" w:hAnsi="Cambria" w:cs="Times New Roman"/>
              </w:rPr>
              <w:t>user friendly</w:t>
            </w:r>
            <w:proofErr w:type="gramEnd"/>
            <w:r w:rsidRPr="001D7A14">
              <w:rPr>
                <w:rFonts w:ascii="Cambria" w:hAnsi="Cambria" w:cs="Times New Roman"/>
              </w:rPr>
              <w:t xml:space="preserve"> interface so that I can learn and play the game quickly.</w:t>
            </w:r>
          </w:p>
        </w:tc>
        <w:tc>
          <w:tcPr>
            <w:tcW w:w="4320" w:type="dxa"/>
          </w:tcPr>
          <w:p w14:paraId="5655965D" w14:textId="682AA490" w:rsidR="001D7A14" w:rsidRPr="001D7A14" w:rsidRDefault="001D7A14" w:rsidP="001D7A14">
            <w:pPr>
              <w:spacing w:line="240" w:lineRule="auto"/>
              <w:ind w:firstLine="0"/>
              <w:rPr>
                <w:rFonts w:ascii="Cambria" w:hAnsi="Cambria" w:cs="Times New Roman"/>
              </w:rPr>
            </w:pPr>
            <w:r w:rsidRPr="001D7A14">
              <w:rPr>
                <w:rFonts w:ascii="Cambria" w:hAnsi="Cambria" w:cs="Times New Roman"/>
                <w:b/>
              </w:rPr>
              <w:t>The software system must</w:t>
            </w:r>
          </w:p>
          <w:p w14:paraId="2C76436E" w14:textId="7FF9CE5F"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provide clearly labeled grids</w:t>
            </w:r>
            <w:r w:rsidR="00A03DA3">
              <w:rPr>
                <w:rFonts w:ascii="Cambria" w:hAnsi="Cambria" w:cs="Times New Roman"/>
              </w:rPr>
              <w:t>.</w:t>
            </w:r>
          </w:p>
          <w:p w14:paraId="50059E0A" w14:textId="77777777"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provide accessible instructions</w:t>
            </w:r>
          </w:p>
          <w:p w14:paraId="028CBFA0" w14:textId="0F5D0E49"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support simple interactions such as click or tap</w:t>
            </w:r>
            <w:r w:rsidR="00A03DA3">
              <w:rPr>
                <w:rFonts w:ascii="Cambria" w:hAnsi="Cambria" w:cs="Times New Roman"/>
              </w:rPr>
              <w:t>.</w:t>
            </w:r>
          </w:p>
          <w:p w14:paraId="6CA0165E" w14:textId="7A9A5FE0"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provide immediate feedback</w:t>
            </w:r>
            <w:r w:rsidR="00A03DA3">
              <w:rPr>
                <w:rFonts w:ascii="Cambria" w:hAnsi="Cambria" w:cs="Times New Roman"/>
              </w:rPr>
              <w:t>.</w:t>
            </w:r>
          </w:p>
          <w:p w14:paraId="54870BA9" w14:textId="1B0A70E9" w:rsidR="001D7A14" w:rsidRPr="001D7A14" w:rsidRDefault="001D7A14" w:rsidP="001D7A14">
            <w:pPr>
              <w:tabs>
                <w:tab w:val="num" w:pos="360"/>
              </w:tabs>
              <w:spacing w:line="240" w:lineRule="auto"/>
              <w:ind w:left="360" w:hanging="360"/>
              <w:contextualSpacing/>
              <w:rPr>
                <w:rFonts w:ascii="Cambria" w:hAnsi="Cambria" w:cs="Times New Roman"/>
              </w:rPr>
            </w:pPr>
            <w:r w:rsidRPr="001D7A14">
              <w:rPr>
                <w:rFonts w:ascii="Cambria" w:hAnsi="Cambria" w:cs="Times New Roman"/>
              </w:rPr>
              <w:t>be suitable for new users</w:t>
            </w:r>
            <w:r w:rsidR="00A03DA3">
              <w:rPr>
                <w:rFonts w:ascii="Cambria" w:hAnsi="Cambria" w:cs="Times New Roman"/>
              </w:rPr>
              <w:t>.</w:t>
            </w:r>
          </w:p>
        </w:tc>
      </w:tr>
    </w:tbl>
    <w:p w14:paraId="36224888" w14:textId="77777777" w:rsidR="00ED06A1" w:rsidRDefault="00ED06A1" w:rsidP="00AD61A6">
      <w:pPr>
        <w:spacing w:before="100" w:beforeAutospacing="1" w:after="100" w:afterAutospacing="1" w:line="360" w:lineRule="auto"/>
        <w:ind w:firstLine="0"/>
        <w:rPr>
          <w:rFonts w:ascii="Times New Roman" w:eastAsia="Times New Roman" w:hAnsi="Times New Roman" w:cs="Times New Roman"/>
          <w:b/>
          <w:bCs/>
          <w:sz w:val="24"/>
          <w:szCs w:val="24"/>
        </w:rPr>
      </w:pPr>
    </w:p>
    <w:sectPr w:rsidR="00ED06A1">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3A225" w14:textId="77777777" w:rsidR="00C1476A" w:rsidRDefault="00C1476A">
      <w:pPr>
        <w:spacing w:line="240" w:lineRule="auto"/>
      </w:pPr>
      <w:r>
        <w:separator/>
      </w:r>
    </w:p>
  </w:endnote>
  <w:endnote w:type="continuationSeparator" w:id="0">
    <w:p w14:paraId="292F2D2C" w14:textId="77777777" w:rsidR="00C1476A" w:rsidRDefault="00C1476A">
      <w:pPr>
        <w:spacing w:line="240" w:lineRule="auto"/>
      </w:pPr>
      <w:r>
        <w:continuationSeparator/>
      </w:r>
    </w:p>
  </w:endnote>
  <w:endnote w:type="continuationNotice" w:id="1">
    <w:p w14:paraId="109C39F5" w14:textId="77777777" w:rsidR="00C1476A" w:rsidRDefault="00C147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F8801CF" w14:textId="77777777" w:rsidTr="733B038C">
      <w:tc>
        <w:tcPr>
          <w:tcW w:w="3120" w:type="dxa"/>
        </w:tcPr>
        <w:p w14:paraId="7531E96A" w14:textId="77777777" w:rsidR="733B038C" w:rsidRDefault="733B038C" w:rsidP="733B038C">
          <w:pPr>
            <w:pStyle w:val="Header"/>
            <w:ind w:left="-115"/>
          </w:pPr>
        </w:p>
      </w:tc>
      <w:tc>
        <w:tcPr>
          <w:tcW w:w="3120" w:type="dxa"/>
        </w:tcPr>
        <w:p w14:paraId="16D48AEF" w14:textId="77777777" w:rsidR="733B038C" w:rsidRDefault="733B038C" w:rsidP="733B038C">
          <w:pPr>
            <w:pStyle w:val="Header"/>
            <w:jc w:val="center"/>
          </w:pPr>
        </w:p>
      </w:tc>
      <w:tc>
        <w:tcPr>
          <w:tcW w:w="3120" w:type="dxa"/>
        </w:tcPr>
        <w:p w14:paraId="72E2BD60" w14:textId="77777777" w:rsidR="733B038C" w:rsidRDefault="733B038C" w:rsidP="733B038C">
          <w:pPr>
            <w:pStyle w:val="Header"/>
            <w:ind w:right="-115"/>
            <w:jc w:val="right"/>
          </w:pPr>
        </w:p>
      </w:tc>
    </w:tr>
  </w:tbl>
  <w:p w14:paraId="1FBA5ECF"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03E9DEC" w14:textId="77777777" w:rsidTr="733B038C">
      <w:tc>
        <w:tcPr>
          <w:tcW w:w="3120" w:type="dxa"/>
        </w:tcPr>
        <w:p w14:paraId="7C038FB7" w14:textId="77777777" w:rsidR="733B038C" w:rsidRDefault="733B038C" w:rsidP="733B038C">
          <w:pPr>
            <w:pStyle w:val="Header"/>
            <w:ind w:left="-115"/>
          </w:pPr>
        </w:p>
      </w:tc>
      <w:tc>
        <w:tcPr>
          <w:tcW w:w="3120" w:type="dxa"/>
        </w:tcPr>
        <w:p w14:paraId="2FAD6827" w14:textId="77777777" w:rsidR="733B038C" w:rsidRDefault="733B038C" w:rsidP="733B038C">
          <w:pPr>
            <w:pStyle w:val="Header"/>
            <w:jc w:val="center"/>
          </w:pPr>
        </w:p>
      </w:tc>
      <w:tc>
        <w:tcPr>
          <w:tcW w:w="3120" w:type="dxa"/>
        </w:tcPr>
        <w:p w14:paraId="2A815FA2" w14:textId="77777777" w:rsidR="733B038C" w:rsidRDefault="733B038C" w:rsidP="733B038C">
          <w:pPr>
            <w:pStyle w:val="Header"/>
            <w:ind w:right="-115"/>
            <w:jc w:val="right"/>
          </w:pPr>
        </w:p>
      </w:tc>
    </w:tr>
  </w:tbl>
  <w:p w14:paraId="3D3D38EE"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30E9E" w14:textId="77777777" w:rsidR="00C1476A" w:rsidRDefault="00C1476A">
      <w:pPr>
        <w:spacing w:line="240" w:lineRule="auto"/>
      </w:pPr>
      <w:r>
        <w:separator/>
      </w:r>
    </w:p>
  </w:footnote>
  <w:footnote w:type="continuationSeparator" w:id="0">
    <w:p w14:paraId="16DEF08A" w14:textId="77777777" w:rsidR="00C1476A" w:rsidRDefault="00C1476A">
      <w:pPr>
        <w:spacing w:line="240" w:lineRule="auto"/>
      </w:pPr>
      <w:r>
        <w:continuationSeparator/>
      </w:r>
    </w:p>
  </w:footnote>
  <w:footnote w:type="continuationNotice" w:id="1">
    <w:p w14:paraId="074F3A90" w14:textId="77777777" w:rsidR="00C1476A" w:rsidRDefault="00C1476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050E27EB" w14:textId="77777777" w:rsidTr="008830C9">
      <w:tc>
        <w:tcPr>
          <w:tcW w:w="3120" w:type="dxa"/>
        </w:tcPr>
        <w:p w14:paraId="5DE8810B" w14:textId="70C42373" w:rsidR="00604652" w:rsidRDefault="00604652" w:rsidP="00604652">
          <w:pPr>
            <w:pStyle w:val="Header"/>
          </w:pPr>
        </w:p>
      </w:tc>
      <w:tc>
        <w:tcPr>
          <w:tcW w:w="3120" w:type="dxa"/>
        </w:tcPr>
        <w:p w14:paraId="3BAB5D83" w14:textId="77777777" w:rsidR="00904DBE" w:rsidRDefault="00904DBE" w:rsidP="00904DBE">
          <w:pPr>
            <w:pStyle w:val="Header"/>
            <w:jc w:val="center"/>
          </w:pPr>
        </w:p>
      </w:tc>
      <w:tc>
        <w:tcPr>
          <w:tcW w:w="3120" w:type="dxa"/>
        </w:tcPr>
        <w:p w14:paraId="382F2E40"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0B1E0D9C"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19A2FE39" w14:textId="77777777" w:rsidTr="00FD478C">
      <w:tc>
        <w:tcPr>
          <w:tcW w:w="3120" w:type="dxa"/>
        </w:tcPr>
        <w:p w14:paraId="1A79DFDE" w14:textId="1C705C86" w:rsidR="733B038C" w:rsidRPr="00FD478C" w:rsidRDefault="733B038C" w:rsidP="00FD478C">
          <w:pPr>
            <w:pStyle w:val="Header"/>
          </w:pPr>
        </w:p>
      </w:tc>
      <w:tc>
        <w:tcPr>
          <w:tcW w:w="3120" w:type="dxa"/>
        </w:tcPr>
        <w:p w14:paraId="508DFFC5" w14:textId="77777777" w:rsidR="733B038C" w:rsidRDefault="733B038C" w:rsidP="733B038C">
          <w:pPr>
            <w:pStyle w:val="Header"/>
            <w:jc w:val="center"/>
          </w:pPr>
        </w:p>
      </w:tc>
      <w:tc>
        <w:tcPr>
          <w:tcW w:w="3120" w:type="dxa"/>
        </w:tcPr>
        <w:p w14:paraId="729A0447" w14:textId="77777777" w:rsidR="733B038C" w:rsidRDefault="733B038C" w:rsidP="733B038C">
          <w:pPr>
            <w:pStyle w:val="Header"/>
            <w:ind w:right="-115"/>
            <w:jc w:val="right"/>
          </w:pPr>
        </w:p>
      </w:tc>
    </w:tr>
  </w:tbl>
  <w:p w14:paraId="1CFF8FE0"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1434"/>
    <w:multiLevelType w:val="hybridMultilevel"/>
    <w:tmpl w:val="962A3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3832A7"/>
    <w:multiLevelType w:val="hybridMultilevel"/>
    <w:tmpl w:val="D338B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0C7E9E"/>
    <w:multiLevelType w:val="hybridMultilevel"/>
    <w:tmpl w:val="B1800A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931435"/>
    <w:multiLevelType w:val="hybridMultilevel"/>
    <w:tmpl w:val="B70CE1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8C5595"/>
    <w:multiLevelType w:val="hybridMultilevel"/>
    <w:tmpl w:val="F9D4C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781BD8"/>
    <w:multiLevelType w:val="hybridMultilevel"/>
    <w:tmpl w:val="ED580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2D4297"/>
    <w:multiLevelType w:val="hybridMultilevel"/>
    <w:tmpl w:val="A9581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8516E6"/>
    <w:multiLevelType w:val="hybridMultilevel"/>
    <w:tmpl w:val="3CB083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465F97"/>
    <w:multiLevelType w:val="hybridMultilevel"/>
    <w:tmpl w:val="FC34E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3C5496"/>
    <w:multiLevelType w:val="multilevel"/>
    <w:tmpl w:val="9B0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42220"/>
    <w:multiLevelType w:val="hybridMultilevel"/>
    <w:tmpl w:val="AD869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DD0CA8"/>
    <w:multiLevelType w:val="multilevel"/>
    <w:tmpl w:val="57B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D0D99"/>
    <w:multiLevelType w:val="hybridMultilevel"/>
    <w:tmpl w:val="AD44B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8F01E2"/>
    <w:multiLevelType w:val="hybridMultilevel"/>
    <w:tmpl w:val="DAE2B8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840286"/>
    <w:multiLevelType w:val="hybridMultilevel"/>
    <w:tmpl w:val="21A4E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1D5756E"/>
    <w:multiLevelType w:val="hybridMultilevel"/>
    <w:tmpl w:val="7F6E1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881817"/>
    <w:multiLevelType w:val="hybridMultilevel"/>
    <w:tmpl w:val="D3389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B3257B"/>
    <w:multiLevelType w:val="multilevel"/>
    <w:tmpl w:val="379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87C87"/>
    <w:multiLevelType w:val="hybridMultilevel"/>
    <w:tmpl w:val="500A1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606321"/>
    <w:multiLevelType w:val="hybridMultilevel"/>
    <w:tmpl w:val="47EA2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5602638"/>
    <w:multiLevelType w:val="hybridMultilevel"/>
    <w:tmpl w:val="E0F48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0394F67"/>
    <w:multiLevelType w:val="hybridMultilevel"/>
    <w:tmpl w:val="DEA01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2286A16"/>
    <w:multiLevelType w:val="hybridMultilevel"/>
    <w:tmpl w:val="4E5C7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588716D"/>
    <w:multiLevelType w:val="hybridMultilevel"/>
    <w:tmpl w:val="7E2E4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80F635C"/>
    <w:multiLevelType w:val="hybridMultilevel"/>
    <w:tmpl w:val="0A907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8A14607"/>
    <w:multiLevelType w:val="hybridMultilevel"/>
    <w:tmpl w:val="6C3EF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EAE2883"/>
    <w:multiLevelType w:val="multilevel"/>
    <w:tmpl w:val="D78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160787">
    <w:abstractNumId w:val="9"/>
  </w:num>
  <w:num w:numId="2" w16cid:durableId="340159521">
    <w:abstractNumId w:val="17"/>
  </w:num>
  <w:num w:numId="3" w16cid:durableId="1119642209">
    <w:abstractNumId w:val="26"/>
  </w:num>
  <w:num w:numId="4" w16cid:durableId="1589802202">
    <w:abstractNumId w:val="7"/>
  </w:num>
  <w:num w:numId="5" w16cid:durableId="217475595">
    <w:abstractNumId w:val="2"/>
  </w:num>
  <w:num w:numId="6" w16cid:durableId="1530410572">
    <w:abstractNumId w:val="18"/>
  </w:num>
  <w:num w:numId="7" w16cid:durableId="1018459832">
    <w:abstractNumId w:val="14"/>
  </w:num>
  <w:num w:numId="8" w16cid:durableId="312298377">
    <w:abstractNumId w:val="6"/>
  </w:num>
  <w:num w:numId="9" w16cid:durableId="1094127148">
    <w:abstractNumId w:val="24"/>
  </w:num>
  <w:num w:numId="10" w16cid:durableId="840658760">
    <w:abstractNumId w:val="23"/>
  </w:num>
  <w:num w:numId="11" w16cid:durableId="256207361">
    <w:abstractNumId w:val="1"/>
  </w:num>
  <w:num w:numId="12" w16cid:durableId="533810486">
    <w:abstractNumId w:val="20"/>
  </w:num>
  <w:num w:numId="13" w16cid:durableId="315033411">
    <w:abstractNumId w:val="19"/>
  </w:num>
  <w:num w:numId="14" w16cid:durableId="693070668">
    <w:abstractNumId w:val="10"/>
  </w:num>
  <w:num w:numId="15" w16cid:durableId="484590780">
    <w:abstractNumId w:val="16"/>
  </w:num>
  <w:num w:numId="16" w16cid:durableId="842283461">
    <w:abstractNumId w:val="4"/>
  </w:num>
  <w:num w:numId="17" w16cid:durableId="1148088378">
    <w:abstractNumId w:val="13"/>
  </w:num>
  <w:num w:numId="18" w16cid:durableId="1480224385">
    <w:abstractNumId w:val="3"/>
  </w:num>
  <w:num w:numId="19" w16cid:durableId="1460219005">
    <w:abstractNumId w:val="25"/>
  </w:num>
  <w:num w:numId="20" w16cid:durableId="1594508304">
    <w:abstractNumId w:val="22"/>
  </w:num>
  <w:num w:numId="21" w16cid:durableId="2086954090">
    <w:abstractNumId w:val="5"/>
  </w:num>
  <w:num w:numId="22" w16cid:durableId="1073283268">
    <w:abstractNumId w:val="0"/>
  </w:num>
  <w:num w:numId="23" w16cid:durableId="721250344">
    <w:abstractNumId w:val="8"/>
  </w:num>
  <w:num w:numId="24" w16cid:durableId="1017119948">
    <w:abstractNumId w:val="15"/>
  </w:num>
  <w:num w:numId="25" w16cid:durableId="447814584">
    <w:abstractNumId w:val="12"/>
  </w:num>
  <w:num w:numId="26" w16cid:durableId="863204841">
    <w:abstractNumId w:val="21"/>
  </w:num>
  <w:num w:numId="27" w16cid:durableId="2109614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E6"/>
    <w:rsid w:val="00002756"/>
    <w:rsid w:val="00002D92"/>
    <w:rsid w:val="00011604"/>
    <w:rsid w:val="00017C15"/>
    <w:rsid w:val="0003129D"/>
    <w:rsid w:val="0003241E"/>
    <w:rsid w:val="000363CC"/>
    <w:rsid w:val="00042802"/>
    <w:rsid w:val="000439D2"/>
    <w:rsid w:val="000444E6"/>
    <w:rsid w:val="00044767"/>
    <w:rsid w:val="00051B07"/>
    <w:rsid w:val="000603A6"/>
    <w:rsid w:val="00063647"/>
    <w:rsid w:val="00064B9F"/>
    <w:rsid w:val="0006707C"/>
    <w:rsid w:val="00073ED9"/>
    <w:rsid w:val="00081DCD"/>
    <w:rsid w:val="00090831"/>
    <w:rsid w:val="0009160E"/>
    <w:rsid w:val="0009528E"/>
    <w:rsid w:val="000A7071"/>
    <w:rsid w:val="000B22CE"/>
    <w:rsid w:val="000D3BD9"/>
    <w:rsid w:val="000D6976"/>
    <w:rsid w:val="000D7E56"/>
    <w:rsid w:val="000F7976"/>
    <w:rsid w:val="0011290E"/>
    <w:rsid w:val="001208AD"/>
    <w:rsid w:val="00122AF9"/>
    <w:rsid w:val="00132736"/>
    <w:rsid w:val="0013275B"/>
    <w:rsid w:val="00144494"/>
    <w:rsid w:val="00164A63"/>
    <w:rsid w:val="001718BF"/>
    <w:rsid w:val="001768AC"/>
    <w:rsid w:val="001805BD"/>
    <w:rsid w:val="001808CE"/>
    <w:rsid w:val="001938F5"/>
    <w:rsid w:val="001970B8"/>
    <w:rsid w:val="001A051F"/>
    <w:rsid w:val="001B3FDD"/>
    <w:rsid w:val="001D3700"/>
    <w:rsid w:val="001D7A14"/>
    <w:rsid w:val="001E1BF2"/>
    <w:rsid w:val="001E45AE"/>
    <w:rsid w:val="001E54C6"/>
    <w:rsid w:val="00215F86"/>
    <w:rsid w:val="0022277B"/>
    <w:rsid w:val="00231574"/>
    <w:rsid w:val="00241C60"/>
    <w:rsid w:val="00257B3D"/>
    <w:rsid w:val="002634A1"/>
    <w:rsid w:val="002634A2"/>
    <w:rsid w:val="002A478C"/>
    <w:rsid w:val="002B7AA6"/>
    <w:rsid w:val="002C3BE4"/>
    <w:rsid w:val="002C4D5E"/>
    <w:rsid w:val="002D15FD"/>
    <w:rsid w:val="002D26EE"/>
    <w:rsid w:val="002D39FA"/>
    <w:rsid w:val="002E217D"/>
    <w:rsid w:val="002F0C51"/>
    <w:rsid w:val="002F3033"/>
    <w:rsid w:val="002F61D8"/>
    <w:rsid w:val="002F7E04"/>
    <w:rsid w:val="00303067"/>
    <w:rsid w:val="00336D8E"/>
    <w:rsid w:val="00362F6B"/>
    <w:rsid w:val="00371BD9"/>
    <w:rsid w:val="0037289E"/>
    <w:rsid w:val="00391B92"/>
    <w:rsid w:val="003A0465"/>
    <w:rsid w:val="003A50CF"/>
    <w:rsid w:val="003A5B3D"/>
    <w:rsid w:val="003C2CC8"/>
    <w:rsid w:val="003C78B0"/>
    <w:rsid w:val="003D311C"/>
    <w:rsid w:val="003D4CAC"/>
    <w:rsid w:val="003D6425"/>
    <w:rsid w:val="003D7DB1"/>
    <w:rsid w:val="003E0099"/>
    <w:rsid w:val="003E07A1"/>
    <w:rsid w:val="003E48E8"/>
    <w:rsid w:val="00400698"/>
    <w:rsid w:val="0040454B"/>
    <w:rsid w:val="00410DEB"/>
    <w:rsid w:val="004175EA"/>
    <w:rsid w:val="0042207D"/>
    <w:rsid w:val="004271FC"/>
    <w:rsid w:val="00437C1B"/>
    <w:rsid w:val="004423A1"/>
    <w:rsid w:val="004479B2"/>
    <w:rsid w:val="00450DE6"/>
    <w:rsid w:val="00455456"/>
    <w:rsid w:val="0045791E"/>
    <w:rsid w:val="00463BBE"/>
    <w:rsid w:val="004647D6"/>
    <w:rsid w:val="00466AD6"/>
    <w:rsid w:val="0046721D"/>
    <w:rsid w:val="004705F4"/>
    <w:rsid w:val="00475E64"/>
    <w:rsid w:val="004815BB"/>
    <w:rsid w:val="00484A84"/>
    <w:rsid w:val="00494FAB"/>
    <w:rsid w:val="004A1A87"/>
    <w:rsid w:val="004A3416"/>
    <w:rsid w:val="004B5F1F"/>
    <w:rsid w:val="004B6A61"/>
    <w:rsid w:val="004C683E"/>
    <w:rsid w:val="004D66F5"/>
    <w:rsid w:val="004E4A4E"/>
    <w:rsid w:val="004E7722"/>
    <w:rsid w:val="004E7FFC"/>
    <w:rsid w:val="00500997"/>
    <w:rsid w:val="00501B84"/>
    <w:rsid w:val="00501BF5"/>
    <w:rsid w:val="00507627"/>
    <w:rsid w:val="00510726"/>
    <w:rsid w:val="005123BF"/>
    <w:rsid w:val="0052467C"/>
    <w:rsid w:val="005268AE"/>
    <w:rsid w:val="00530EF3"/>
    <w:rsid w:val="0053431B"/>
    <w:rsid w:val="005446B9"/>
    <w:rsid w:val="0055356B"/>
    <w:rsid w:val="005535FE"/>
    <w:rsid w:val="00555314"/>
    <w:rsid w:val="00563549"/>
    <w:rsid w:val="00565442"/>
    <w:rsid w:val="0057532D"/>
    <w:rsid w:val="00577344"/>
    <w:rsid w:val="005936DA"/>
    <w:rsid w:val="005966B9"/>
    <w:rsid w:val="005A620B"/>
    <w:rsid w:val="005A6667"/>
    <w:rsid w:val="005B1041"/>
    <w:rsid w:val="005B520F"/>
    <w:rsid w:val="005C372B"/>
    <w:rsid w:val="005C770D"/>
    <w:rsid w:val="005D4E2A"/>
    <w:rsid w:val="005D68CB"/>
    <w:rsid w:val="005E4A90"/>
    <w:rsid w:val="005F161E"/>
    <w:rsid w:val="005F4530"/>
    <w:rsid w:val="005F4545"/>
    <w:rsid w:val="00602068"/>
    <w:rsid w:val="00604652"/>
    <w:rsid w:val="00611C7A"/>
    <w:rsid w:val="00613432"/>
    <w:rsid w:val="006138CD"/>
    <w:rsid w:val="00620229"/>
    <w:rsid w:val="0062126D"/>
    <w:rsid w:val="00621ECB"/>
    <w:rsid w:val="00624573"/>
    <w:rsid w:val="006258D1"/>
    <w:rsid w:val="00636997"/>
    <w:rsid w:val="00636A1B"/>
    <w:rsid w:val="00637257"/>
    <w:rsid w:val="0064371B"/>
    <w:rsid w:val="00653831"/>
    <w:rsid w:val="00665832"/>
    <w:rsid w:val="00680914"/>
    <w:rsid w:val="00682947"/>
    <w:rsid w:val="0068552B"/>
    <w:rsid w:val="00691351"/>
    <w:rsid w:val="00692275"/>
    <w:rsid w:val="0069246F"/>
    <w:rsid w:val="00694759"/>
    <w:rsid w:val="006A6874"/>
    <w:rsid w:val="006B78CF"/>
    <w:rsid w:val="006C101C"/>
    <w:rsid w:val="006C1F76"/>
    <w:rsid w:val="006C29E9"/>
    <w:rsid w:val="006D3AF2"/>
    <w:rsid w:val="006E0D39"/>
    <w:rsid w:val="006F02E0"/>
    <w:rsid w:val="006F45E6"/>
    <w:rsid w:val="006F4709"/>
    <w:rsid w:val="006F5413"/>
    <w:rsid w:val="006F67BB"/>
    <w:rsid w:val="0070076E"/>
    <w:rsid w:val="00702B81"/>
    <w:rsid w:val="00704484"/>
    <w:rsid w:val="00707E51"/>
    <w:rsid w:val="00716C2C"/>
    <w:rsid w:val="00717694"/>
    <w:rsid w:val="00726916"/>
    <w:rsid w:val="00727711"/>
    <w:rsid w:val="00732AB1"/>
    <w:rsid w:val="00736A90"/>
    <w:rsid w:val="0074264E"/>
    <w:rsid w:val="00747240"/>
    <w:rsid w:val="00763F48"/>
    <w:rsid w:val="0076402D"/>
    <w:rsid w:val="00766001"/>
    <w:rsid w:val="007728C0"/>
    <w:rsid w:val="00786081"/>
    <w:rsid w:val="007905DF"/>
    <w:rsid w:val="007909B8"/>
    <w:rsid w:val="0079439B"/>
    <w:rsid w:val="00796468"/>
    <w:rsid w:val="0079657C"/>
    <w:rsid w:val="00797181"/>
    <w:rsid w:val="007A42EA"/>
    <w:rsid w:val="007A764F"/>
    <w:rsid w:val="007B2230"/>
    <w:rsid w:val="007B41D6"/>
    <w:rsid w:val="007C168D"/>
    <w:rsid w:val="007C3A43"/>
    <w:rsid w:val="007D4A2B"/>
    <w:rsid w:val="007E2D6A"/>
    <w:rsid w:val="007E6094"/>
    <w:rsid w:val="007F0630"/>
    <w:rsid w:val="007F129B"/>
    <w:rsid w:val="007F2C2F"/>
    <w:rsid w:val="0080717F"/>
    <w:rsid w:val="008078FA"/>
    <w:rsid w:val="00817E23"/>
    <w:rsid w:val="008209A9"/>
    <w:rsid w:val="008221B5"/>
    <w:rsid w:val="00823468"/>
    <w:rsid w:val="00823731"/>
    <w:rsid w:val="00833D20"/>
    <w:rsid w:val="00837686"/>
    <w:rsid w:val="00843D69"/>
    <w:rsid w:val="008631CE"/>
    <w:rsid w:val="00880BE7"/>
    <w:rsid w:val="00884556"/>
    <w:rsid w:val="00886E89"/>
    <w:rsid w:val="00891BE5"/>
    <w:rsid w:val="00895D2F"/>
    <w:rsid w:val="008A06A1"/>
    <w:rsid w:val="008C1583"/>
    <w:rsid w:val="008D6AC6"/>
    <w:rsid w:val="008E3301"/>
    <w:rsid w:val="008E5F48"/>
    <w:rsid w:val="008F0051"/>
    <w:rsid w:val="008F34CD"/>
    <w:rsid w:val="008F46D5"/>
    <w:rsid w:val="00904DBE"/>
    <w:rsid w:val="00907FB0"/>
    <w:rsid w:val="00916C27"/>
    <w:rsid w:val="009215DA"/>
    <w:rsid w:val="009227BD"/>
    <w:rsid w:val="00925B69"/>
    <w:rsid w:val="009270B5"/>
    <w:rsid w:val="00931FBB"/>
    <w:rsid w:val="0093270B"/>
    <w:rsid w:val="0094385D"/>
    <w:rsid w:val="00967E2C"/>
    <w:rsid w:val="00984459"/>
    <w:rsid w:val="009B0EB5"/>
    <w:rsid w:val="009B1D5E"/>
    <w:rsid w:val="009D41DA"/>
    <w:rsid w:val="009D76CE"/>
    <w:rsid w:val="009E77AD"/>
    <w:rsid w:val="009E7A77"/>
    <w:rsid w:val="009F5226"/>
    <w:rsid w:val="00A035CD"/>
    <w:rsid w:val="00A03DA3"/>
    <w:rsid w:val="00A26B38"/>
    <w:rsid w:val="00A30BD3"/>
    <w:rsid w:val="00A3231E"/>
    <w:rsid w:val="00A40B95"/>
    <w:rsid w:val="00A41079"/>
    <w:rsid w:val="00A45261"/>
    <w:rsid w:val="00A52584"/>
    <w:rsid w:val="00A64544"/>
    <w:rsid w:val="00A67324"/>
    <w:rsid w:val="00A73047"/>
    <w:rsid w:val="00A73C6B"/>
    <w:rsid w:val="00A73CA9"/>
    <w:rsid w:val="00A75901"/>
    <w:rsid w:val="00A7640F"/>
    <w:rsid w:val="00A849EC"/>
    <w:rsid w:val="00A91E84"/>
    <w:rsid w:val="00A968EC"/>
    <w:rsid w:val="00A9696D"/>
    <w:rsid w:val="00AA51AA"/>
    <w:rsid w:val="00AB3EA8"/>
    <w:rsid w:val="00AB5C1D"/>
    <w:rsid w:val="00AB6212"/>
    <w:rsid w:val="00AC0313"/>
    <w:rsid w:val="00AC14B7"/>
    <w:rsid w:val="00AC6B0C"/>
    <w:rsid w:val="00AC78E9"/>
    <w:rsid w:val="00AD037C"/>
    <w:rsid w:val="00AD2494"/>
    <w:rsid w:val="00AD61A6"/>
    <w:rsid w:val="00AE37A8"/>
    <w:rsid w:val="00AF025C"/>
    <w:rsid w:val="00AF7A9C"/>
    <w:rsid w:val="00B104B2"/>
    <w:rsid w:val="00B13A1A"/>
    <w:rsid w:val="00B155BF"/>
    <w:rsid w:val="00B207FD"/>
    <w:rsid w:val="00B310A2"/>
    <w:rsid w:val="00B3149D"/>
    <w:rsid w:val="00B333B9"/>
    <w:rsid w:val="00B43C43"/>
    <w:rsid w:val="00B5233A"/>
    <w:rsid w:val="00B5631D"/>
    <w:rsid w:val="00B61F54"/>
    <w:rsid w:val="00B62323"/>
    <w:rsid w:val="00B65543"/>
    <w:rsid w:val="00B752A6"/>
    <w:rsid w:val="00B8647C"/>
    <w:rsid w:val="00B927A5"/>
    <w:rsid w:val="00B97D21"/>
    <w:rsid w:val="00BA1376"/>
    <w:rsid w:val="00BA39A0"/>
    <w:rsid w:val="00BA6612"/>
    <w:rsid w:val="00BA79AE"/>
    <w:rsid w:val="00BC04DC"/>
    <w:rsid w:val="00C060B5"/>
    <w:rsid w:val="00C1091B"/>
    <w:rsid w:val="00C1334D"/>
    <w:rsid w:val="00C1476A"/>
    <w:rsid w:val="00C158FC"/>
    <w:rsid w:val="00C16EA1"/>
    <w:rsid w:val="00C24637"/>
    <w:rsid w:val="00C26C30"/>
    <w:rsid w:val="00C27770"/>
    <w:rsid w:val="00C33C6F"/>
    <w:rsid w:val="00C33F65"/>
    <w:rsid w:val="00C402E0"/>
    <w:rsid w:val="00C42570"/>
    <w:rsid w:val="00C5277F"/>
    <w:rsid w:val="00C547AB"/>
    <w:rsid w:val="00C54E67"/>
    <w:rsid w:val="00C64436"/>
    <w:rsid w:val="00C827AB"/>
    <w:rsid w:val="00C85E66"/>
    <w:rsid w:val="00C86FC1"/>
    <w:rsid w:val="00C96244"/>
    <w:rsid w:val="00CA1E31"/>
    <w:rsid w:val="00CA5D6A"/>
    <w:rsid w:val="00CB18CB"/>
    <w:rsid w:val="00CB5A9A"/>
    <w:rsid w:val="00CD2609"/>
    <w:rsid w:val="00CD7F50"/>
    <w:rsid w:val="00CF3D14"/>
    <w:rsid w:val="00D009AF"/>
    <w:rsid w:val="00D13AD7"/>
    <w:rsid w:val="00D21BF2"/>
    <w:rsid w:val="00D22273"/>
    <w:rsid w:val="00D279D8"/>
    <w:rsid w:val="00D32E6D"/>
    <w:rsid w:val="00D448AC"/>
    <w:rsid w:val="00D506F8"/>
    <w:rsid w:val="00D50B68"/>
    <w:rsid w:val="00D51B05"/>
    <w:rsid w:val="00D629CF"/>
    <w:rsid w:val="00D64F33"/>
    <w:rsid w:val="00D70BBD"/>
    <w:rsid w:val="00D748A3"/>
    <w:rsid w:val="00D869F9"/>
    <w:rsid w:val="00D90423"/>
    <w:rsid w:val="00D95594"/>
    <w:rsid w:val="00DA395D"/>
    <w:rsid w:val="00DA5116"/>
    <w:rsid w:val="00DA62EB"/>
    <w:rsid w:val="00DB07A6"/>
    <w:rsid w:val="00DC1497"/>
    <w:rsid w:val="00DC6D52"/>
    <w:rsid w:val="00DD2A94"/>
    <w:rsid w:val="00DD2FA0"/>
    <w:rsid w:val="00DD7D09"/>
    <w:rsid w:val="00DF1ADF"/>
    <w:rsid w:val="00DF3215"/>
    <w:rsid w:val="00DF5D2A"/>
    <w:rsid w:val="00DF671F"/>
    <w:rsid w:val="00E078FD"/>
    <w:rsid w:val="00E07D06"/>
    <w:rsid w:val="00E13114"/>
    <w:rsid w:val="00E1635A"/>
    <w:rsid w:val="00E23707"/>
    <w:rsid w:val="00E240F3"/>
    <w:rsid w:val="00E40E64"/>
    <w:rsid w:val="00E53832"/>
    <w:rsid w:val="00E61FEE"/>
    <w:rsid w:val="00E645B5"/>
    <w:rsid w:val="00E65043"/>
    <w:rsid w:val="00E6633C"/>
    <w:rsid w:val="00E72AD5"/>
    <w:rsid w:val="00E76C20"/>
    <w:rsid w:val="00E84CB6"/>
    <w:rsid w:val="00E879E7"/>
    <w:rsid w:val="00E95A81"/>
    <w:rsid w:val="00E967B1"/>
    <w:rsid w:val="00EA610F"/>
    <w:rsid w:val="00EA6D2E"/>
    <w:rsid w:val="00EB6636"/>
    <w:rsid w:val="00EC0A28"/>
    <w:rsid w:val="00EC272D"/>
    <w:rsid w:val="00EC49DB"/>
    <w:rsid w:val="00ED06A1"/>
    <w:rsid w:val="00ED5E5B"/>
    <w:rsid w:val="00EE4075"/>
    <w:rsid w:val="00EE4741"/>
    <w:rsid w:val="00EF71F9"/>
    <w:rsid w:val="00F20FDE"/>
    <w:rsid w:val="00F25BD7"/>
    <w:rsid w:val="00F372BC"/>
    <w:rsid w:val="00F40941"/>
    <w:rsid w:val="00F40979"/>
    <w:rsid w:val="00F43ACD"/>
    <w:rsid w:val="00F62138"/>
    <w:rsid w:val="00F64FCF"/>
    <w:rsid w:val="00F65F73"/>
    <w:rsid w:val="00F7535E"/>
    <w:rsid w:val="00F77CC1"/>
    <w:rsid w:val="00F803F2"/>
    <w:rsid w:val="00F80D77"/>
    <w:rsid w:val="00F832DB"/>
    <w:rsid w:val="00F85DFC"/>
    <w:rsid w:val="00F915E6"/>
    <w:rsid w:val="00F941E8"/>
    <w:rsid w:val="00FA4C9E"/>
    <w:rsid w:val="00FB24B3"/>
    <w:rsid w:val="00FB4DA8"/>
    <w:rsid w:val="00FB681C"/>
    <w:rsid w:val="00FC1716"/>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E3BF1"/>
  <w15:chartTrackingRefBased/>
  <w15:docId w15:val="{685CDEC6-2BB9-4997-8C9E-CBC9C610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C6F"/>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B155BF"/>
    <w:rPr>
      <w:color w:val="605E5C"/>
      <w:shd w:val="clear" w:color="auto" w:fill="E1DFDD"/>
    </w:rPr>
  </w:style>
  <w:style w:type="character" w:styleId="FollowedHyperlink">
    <w:name w:val="FollowedHyperlink"/>
    <w:basedOn w:val="DefaultParagraphFont"/>
    <w:uiPriority w:val="99"/>
    <w:semiHidden/>
    <w:unhideWhenUsed/>
    <w:rsid w:val="00B155BF"/>
    <w:rPr>
      <w:color w:val="954F72" w:themeColor="followedHyperlink"/>
      <w:u w:val="single"/>
    </w:rPr>
  </w:style>
  <w:style w:type="paragraph" w:styleId="ListParagraph">
    <w:name w:val="List Paragraph"/>
    <w:basedOn w:val="Normal"/>
    <w:uiPriority w:val="34"/>
    <w:qFormat/>
    <w:rsid w:val="000A7071"/>
    <w:pPr>
      <w:ind w:left="720"/>
      <w:contextualSpacing/>
    </w:pPr>
  </w:style>
  <w:style w:type="paragraph" w:styleId="NormalWeb">
    <w:name w:val="Normal (Web)"/>
    <w:basedOn w:val="Normal"/>
    <w:uiPriority w:val="99"/>
    <w:semiHidden/>
    <w:unhideWhenUsed/>
    <w:rsid w:val="003D6425"/>
    <w:rPr>
      <w:rFonts w:ascii="Times New Roman" w:hAnsi="Times New Roman" w:cs="Times New Roman"/>
      <w:sz w:val="24"/>
      <w:szCs w:val="24"/>
    </w:rPr>
  </w:style>
  <w:style w:type="table" w:styleId="PlainTable1">
    <w:name w:val="Plain Table 1"/>
    <w:basedOn w:val="TableNormal"/>
    <w:uiPriority w:val="41"/>
    <w:rsid w:val="00E76C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1D7A14"/>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ik\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F7C270-D875-40A6-9122-AF6841AEA513}">
  <ds:schemaRefs>
    <ds:schemaRef ds:uri="http://schemas.openxmlformats.org/officeDocument/2006/bibliography"/>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1</TotalTime>
  <Pages>5</Pages>
  <Words>1305</Words>
  <Characters>6609</Characters>
  <Application>Microsoft Office Word</Application>
  <DocSecurity>0</DocSecurity>
  <Lines>287</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GARIKAI DAVIES</dc:creator>
  <cp:keywords/>
  <dc:description/>
  <cp:lastModifiedBy>GARIKAI DAVIES</cp:lastModifiedBy>
  <cp:revision>2</cp:revision>
  <dcterms:created xsi:type="dcterms:W3CDTF">2026-03-25T00:58:00Z</dcterms:created>
  <dcterms:modified xsi:type="dcterms:W3CDTF">2026-03-25T00:58:00Z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